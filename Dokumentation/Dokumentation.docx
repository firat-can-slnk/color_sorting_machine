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35E21" w14:textId="77777777" w:rsidR="00122C83" w:rsidRPr="00122C83" w:rsidRDefault="00122C83" w:rsidP="004C60E7"/>
    <w:p w14:paraId="27EEDA9A" w14:textId="77777777" w:rsidR="00122C83" w:rsidRPr="00122C83" w:rsidRDefault="00122C83" w:rsidP="00122C83"/>
    <w:p w14:paraId="11450BC8" w14:textId="77777777" w:rsidR="00122C83" w:rsidRPr="00122C83" w:rsidRDefault="00122C83" w:rsidP="00122C83"/>
    <w:p w14:paraId="20E1B639" w14:textId="77777777" w:rsidR="00122C83" w:rsidRPr="00122C83" w:rsidRDefault="00122C83" w:rsidP="00122C83"/>
    <w:p w14:paraId="0E1875E3" w14:textId="6E211920" w:rsidR="00122C83" w:rsidRPr="00122C83" w:rsidRDefault="00122C83" w:rsidP="00122C83"/>
    <w:p w14:paraId="5B6F3C63" w14:textId="35984924" w:rsidR="00122C83" w:rsidRDefault="00122C83" w:rsidP="00122C83"/>
    <w:p w14:paraId="556C8146" w14:textId="287DFB1A" w:rsidR="006155FC" w:rsidRDefault="006155FC" w:rsidP="00D820DC">
      <w:pPr>
        <w:jc w:val="both"/>
      </w:pPr>
    </w:p>
    <w:p w14:paraId="3EA83611" w14:textId="77777777" w:rsidR="006155FC" w:rsidRDefault="006155FC" w:rsidP="00122C83"/>
    <w:p w14:paraId="562F09A2" w14:textId="77777777" w:rsidR="00122C83" w:rsidRDefault="00122C83" w:rsidP="00122C83"/>
    <w:p w14:paraId="6591756C" w14:textId="53E7C938" w:rsidR="006155FC" w:rsidRPr="006155FC" w:rsidRDefault="001F6EA7" w:rsidP="006155FC">
      <w:pPr>
        <w:pStyle w:val="Titel"/>
        <w:spacing w:line="276" w:lineRule="auto"/>
      </w:pPr>
      <w:r>
        <w:t>Farbsortiermaschine</w:t>
      </w:r>
    </w:p>
    <w:p w14:paraId="304B06E1" w14:textId="1AAA6E3F" w:rsidR="00AC084A" w:rsidRDefault="001F6EA7" w:rsidP="005E2160">
      <w:pPr>
        <w:pStyle w:val="Untertitel"/>
      </w:pPr>
      <w:r w:rsidRPr="005E2160">
        <w:t>Dokumentation</w:t>
      </w:r>
      <w:r w:rsidR="00C123C9">
        <w:br/>
      </w:r>
    </w:p>
    <w:p w14:paraId="224FAB11" w14:textId="026AE5A9" w:rsidR="00AC084A" w:rsidRPr="00AC084A" w:rsidRDefault="00AC084A" w:rsidP="00AC084A">
      <w:pPr>
        <w:pStyle w:val="Inhaltsverzeichnisberschrift"/>
        <w:ind w:left="2127" w:hanging="2127"/>
        <w:rPr>
          <w:rStyle w:val="Buchtitel"/>
          <w:rFonts w:ascii="Trebuchet MS" w:hAnsi="Trebuchet MS"/>
        </w:rPr>
      </w:pPr>
      <w:r w:rsidRPr="002473EC">
        <w:rPr>
          <w:rStyle w:val="ZitatZchn"/>
          <w:b/>
          <w:bCs/>
          <w:i w:val="0"/>
          <w:iCs w:val="0"/>
          <w:color w:val="757575" w:themeColor="text2"/>
        </w:rPr>
        <w:t>Autoren:</w:t>
      </w:r>
      <w:r w:rsidRPr="00AC084A">
        <w:rPr>
          <w:rFonts w:ascii="Trebuchet MS" w:hAnsi="Trebuchet MS"/>
        </w:rPr>
        <w:tab/>
      </w:r>
      <w:r w:rsidRPr="002473EC">
        <w:rPr>
          <w:rStyle w:val="ZitatZchn"/>
          <w:color w:val="C4C4C4" w:themeColor="accent6"/>
        </w:rPr>
        <w:t xml:space="preserve">Niklas Kamm, HNBK </w:t>
      </w:r>
      <w:r w:rsidRPr="002473EC">
        <w:rPr>
          <w:rStyle w:val="ZitatZchn"/>
          <w:color w:val="C4C4C4" w:themeColor="accent6"/>
        </w:rPr>
        <w:br/>
      </w:r>
      <w:r w:rsidR="001F6EA7" w:rsidRPr="002473EC">
        <w:rPr>
          <w:rStyle w:val="ZitatZchn"/>
          <w:color w:val="C4C4C4" w:themeColor="accent6"/>
        </w:rPr>
        <w:t>Julian Krieger</w:t>
      </w:r>
      <w:r w:rsidRPr="002473EC">
        <w:rPr>
          <w:rStyle w:val="ZitatZchn"/>
          <w:color w:val="C4C4C4" w:themeColor="accent6"/>
        </w:rPr>
        <w:t>, HNBK</w:t>
      </w:r>
      <w:r w:rsidRPr="002473EC">
        <w:rPr>
          <w:rStyle w:val="ZitatZchn"/>
          <w:color w:val="C4C4C4" w:themeColor="accent6"/>
        </w:rPr>
        <w:br/>
      </w:r>
      <w:r w:rsidR="001F6EA7" w:rsidRPr="002473EC">
        <w:rPr>
          <w:rStyle w:val="ZitatZchn"/>
          <w:color w:val="C4C4C4" w:themeColor="accent6"/>
        </w:rPr>
        <w:t>Pascal Glä</w:t>
      </w:r>
      <w:r w:rsidR="00317886" w:rsidRPr="002473EC">
        <w:rPr>
          <w:rStyle w:val="ZitatZchn"/>
          <w:color w:val="C4C4C4" w:themeColor="accent6"/>
        </w:rPr>
        <w:t>ß</w:t>
      </w:r>
      <w:r w:rsidRPr="002473EC">
        <w:rPr>
          <w:rStyle w:val="ZitatZchn"/>
          <w:color w:val="C4C4C4" w:themeColor="accent6"/>
        </w:rPr>
        <w:t>, HNBK</w:t>
      </w:r>
    </w:p>
    <w:p w14:paraId="0C5CC13F" w14:textId="6FE55804" w:rsidR="00AC084A" w:rsidRPr="00AC084A" w:rsidRDefault="00AC084A" w:rsidP="00AC084A">
      <w:pPr>
        <w:rPr>
          <w:b/>
          <w:bCs/>
          <w:lang w:eastAsia="de-DE"/>
        </w:rPr>
      </w:pPr>
    </w:p>
    <w:p w14:paraId="68C30A7B" w14:textId="463EA29E" w:rsidR="00AC084A" w:rsidRPr="00516421" w:rsidRDefault="00AC084A" w:rsidP="00AC084A">
      <w:pPr>
        <w:pStyle w:val="Zitat"/>
        <w:ind w:left="0"/>
        <w:jc w:val="left"/>
        <w:rPr>
          <w:rStyle w:val="IntensiveHervorhebung"/>
          <w:i/>
          <w:iCs/>
          <w:color w:val="FF5849" w:themeColor="accent4"/>
          <w:sz w:val="32"/>
          <w:szCs w:val="32"/>
        </w:rPr>
      </w:pPr>
      <w:bookmarkStart w:id="0" w:name="_Hlk19211317"/>
      <w:r w:rsidRPr="002473EC">
        <w:rPr>
          <w:rStyle w:val="IntensiveHervorhebung"/>
          <w:b/>
          <w:bCs/>
          <w:color w:val="757575" w:themeColor="text2"/>
          <w:sz w:val="32"/>
          <w:szCs w:val="32"/>
        </w:rPr>
        <w:t>Betreuer:</w:t>
      </w:r>
      <w:r w:rsidRPr="00AC084A">
        <w:rPr>
          <w:rStyle w:val="IntensiveHervorhebung"/>
          <w:b/>
          <w:bCs/>
          <w:color w:val="FF5849" w:themeColor="accent4"/>
          <w:sz w:val="32"/>
          <w:szCs w:val="32"/>
        </w:rPr>
        <w:tab/>
      </w:r>
      <w:r w:rsidRPr="00516421">
        <w:rPr>
          <w:rStyle w:val="IntensiveHervorhebung"/>
          <w:i/>
          <w:iCs/>
          <w:color w:val="C4C4C4" w:themeColor="accent6"/>
          <w:sz w:val="32"/>
          <w:szCs w:val="32"/>
        </w:rPr>
        <w:t>Herr Hennig, HNBK</w:t>
      </w:r>
    </w:p>
    <w:bookmarkEnd w:id="0"/>
    <w:p w14:paraId="01D12D7D" w14:textId="3D25AB69" w:rsidR="00AC084A" w:rsidRDefault="00AC084A" w:rsidP="00AC084A">
      <w:pPr>
        <w:rPr>
          <w:lang w:eastAsia="de-DE"/>
        </w:rPr>
      </w:pPr>
    </w:p>
    <w:p w14:paraId="3A1BB95F" w14:textId="0A58FDF9" w:rsidR="003F00A6" w:rsidRDefault="00D820DC" w:rsidP="003F00A6">
      <w:pPr>
        <w:pStyle w:val="Zitat"/>
        <w:ind w:left="0"/>
        <w:jc w:val="left"/>
      </w:pPr>
      <w:r>
        <w:rPr>
          <w:noProof/>
        </w:rPr>
        <w:drawing>
          <wp:anchor distT="0" distB="0" distL="114300" distR="114300" simplePos="0" relativeHeight="251662336" behindDoc="1" locked="0" layoutInCell="1" allowOverlap="1" wp14:anchorId="67A06C31" wp14:editId="0CB81A9E">
            <wp:simplePos x="0" y="0"/>
            <wp:positionH relativeFrom="margin">
              <wp:align>center</wp:align>
            </wp:positionH>
            <wp:positionV relativeFrom="paragraph">
              <wp:posOffset>2604626</wp:posOffset>
            </wp:positionV>
            <wp:extent cx="5191096" cy="800412"/>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1096" cy="800412"/>
                    </a:xfrm>
                    <a:prstGeom prst="rect">
                      <a:avLst/>
                    </a:prstGeom>
                  </pic:spPr>
                </pic:pic>
              </a:graphicData>
            </a:graphic>
            <wp14:sizeRelH relativeFrom="margin">
              <wp14:pctWidth>0</wp14:pctWidth>
            </wp14:sizeRelH>
            <wp14:sizeRelV relativeFrom="margin">
              <wp14:pctHeight>0</wp14:pctHeight>
            </wp14:sizeRelV>
          </wp:anchor>
        </w:drawing>
      </w:r>
      <w:r w:rsidR="00AC084A" w:rsidRPr="002473EC">
        <w:rPr>
          <w:rStyle w:val="IntensiveHervorhebung"/>
          <w:b/>
          <w:bCs/>
          <w:color w:val="757575" w:themeColor="text2"/>
          <w:sz w:val="32"/>
          <w:szCs w:val="32"/>
        </w:rPr>
        <w:t>Zeitraum:</w:t>
      </w:r>
      <w:r w:rsidR="00AC084A" w:rsidRPr="00AC084A">
        <w:rPr>
          <w:rStyle w:val="IntensiveHervorhebung"/>
          <w:b/>
          <w:bCs/>
          <w:color w:val="FF5849" w:themeColor="accent4"/>
          <w:sz w:val="32"/>
          <w:szCs w:val="32"/>
        </w:rPr>
        <w:tab/>
      </w:r>
      <w:r w:rsidR="00AC084A" w:rsidRPr="00516421">
        <w:rPr>
          <w:rStyle w:val="IntensiveHervorhebung"/>
          <w:i/>
          <w:iCs/>
          <w:color w:val="C4C4C4" w:themeColor="accent6"/>
          <w:sz w:val="32"/>
          <w:szCs w:val="32"/>
        </w:rPr>
        <w:t>11.09.2019 bis 01.03.2020</w:t>
      </w:r>
      <w:r w:rsidR="003F00A6">
        <w:rPr>
          <w:color w:val="auto"/>
        </w:rPr>
        <w:br w:type="page"/>
      </w:r>
    </w:p>
    <w:sdt>
      <w:sdtPr>
        <w:rPr>
          <w:rFonts w:ascii="Trebuchet MS" w:eastAsiaTheme="minorHAnsi" w:hAnsi="Trebuchet MS" w:cstheme="minorBidi"/>
          <w:color w:val="auto"/>
          <w:sz w:val="22"/>
          <w:szCs w:val="22"/>
          <w:lang w:eastAsia="en-US"/>
        </w:rPr>
        <w:id w:val="1588957066"/>
        <w:docPartObj>
          <w:docPartGallery w:val="Table of Contents"/>
          <w:docPartUnique/>
        </w:docPartObj>
      </w:sdtPr>
      <w:sdtEndPr>
        <w:rPr>
          <w:b/>
          <w:bCs/>
        </w:rPr>
      </w:sdtEndPr>
      <w:sdtContent>
        <w:p w14:paraId="36E2EEE3" w14:textId="60E7DD25" w:rsidR="00F46C8B" w:rsidRDefault="00F46C8B">
          <w:pPr>
            <w:pStyle w:val="Inhaltsverzeichnisberschrift"/>
          </w:pPr>
          <w:r>
            <w:t>Inhalt</w:t>
          </w:r>
          <w:r w:rsidR="007C5A73">
            <w:t>sverzeichnis</w:t>
          </w:r>
        </w:p>
        <w:p w14:paraId="7B704D26" w14:textId="13D619F3" w:rsidR="00912D03" w:rsidRDefault="00493A27">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21211598" w:history="1">
            <w:r w:rsidR="00912D03" w:rsidRPr="00982875">
              <w:rPr>
                <w:rStyle w:val="Hyperlink"/>
                <w:noProof/>
              </w:rPr>
              <w:t>1.</w:t>
            </w:r>
            <w:r w:rsidR="00912D03">
              <w:rPr>
                <w:rFonts w:asciiTheme="minorHAnsi" w:eastAsiaTheme="minorEastAsia" w:hAnsiTheme="minorHAnsi"/>
                <w:noProof/>
                <w:lang w:eastAsia="de-DE"/>
              </w:rPr>
              <w:tab/>
            </w:r>
            <w:r w:rsidR="00912D03" w:rsidRPr="00982875">
              <w:rPr>
                <w:rStyle w:val="Hyperlink"/>
                <w:noProof/>
              </w:rPr>
              <w:t>Einleitung</w:t>
            </w:r>
            <w:r w:rsidR="00912D03">
              <w:rPr>
                <w:noProof/>
                <w:webHidden/>
              </w:rPr>
              <w:tab/>
            </w:r>
            <w:r w:rsidR="00912D03">
              <w:rPr>
                <w:noProof/>
                <w:webHidden/>
              </w:rPr>
              <w:fldChar w:fldCharType="begin"/>
            </w:r>
            <w:r w:rsidR="00912D03">
              <w:rPr>
                <w:noProof/>
                <w:webHidden/>
              </w:rPr>
              <w:instrText xml:space="preserve"> PAGEREF _Toc21211598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E4CB1FA" w14:textId="4715A692"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599" w:history="1">
            <w:r w:rsidR="00912D03" w:rsidRPr="00982875">
              <w:rPr>
                <w:rStyle w:val="Hyperlink"/>
                <w:noProof/>
              </w:rPr>
              <w:t>2.</w:t>
            </w:r>
            <w:r w:rsidR="00912D03">
              <w:rPr>
                <w:rFonts w:asciiTheme="minorHAnsi" w:eastAsiaTheme="minorEastAsia" w:hAnsiTheme="minorHAnsi"/>
                <w:noProof/>
                <w:lang w:eastAsia="de-DE"/>
              </w:rPr>
              <w:tab/>
            </w:r>
            <w:r w:rsidR="00912D03" w:rsidRPr="00982875">
              <w:rPr>
                <w:rStyle w:val="Hyperlink"/>
                <w:noProof/>
              </w:rPr>
              <w:t>Projektbeschreibung</w:t>
            </w:r>
            <w:r w:rsidR="00912D03">
              <w:rPr>
                <w:noProof/>
                <w:webHidden/>
              </w:rPr>
              <w:tab/>
            </w:r>
            <w:r w:rsidR="00912D03">
              <w:rPr>
                <w:noProof/>
                <w:webHidden/>
              </w:rPr>
              <w:fldChar w:fldCharType="begin"/>
            </w:r>
            <w:r w:rsidR="00912D03">
              <w:rPr>
                <w:noProof/>
                <w:webHidden/>
              </w:rPr>
              <w:instrText xml:space="preserve"> PAGEREF _Toc21211599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7F54915E" w14:textId="41E3D018"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0" w:history="1">
            <w:r w:rsidR="00912D03" w:rsidRPr="00982875">
              <w:rPr>
                <w:rStyle w:val="Hyperlink"/>
                <w:noProof/>
              </w:rPr>
              <w:t>2.1.</w:t>
            </w:r>
            <w:r w:rsidR="00912D03">
              <w:rPr>
                <w:rFonts w:asciiTheme="minorHAnsi" w:eastAsiaTheme="minorEastAsia" w:hAnsiTheme="minorHAnsi"/>
                <w:noProof/>
                <w:lang w:eastAsia="de-DE"/>
              </w:rPr>
              <w:tab/>
            </w:r>
            <w:r w:rsidR="00912D03" w:rsidRPr="00982875">
              <w:rPr>
                <w:rStyle w:val="Hyperlink"/>
                <w:noProof/>
              </w:rPr>
              <w:t>Organisatorische Vorgaben</w:t>
            </w:r>
            <w:r w:rsidR="00912D03">
              <w:rPr>
                <w:noProof/>
                <w:webHidden/>
              </w:rPr>
              <w:tab/>
            </w:r>
            <w:r w:rsidR="00912D03">
              <w:rPr>
                <w:noProof/>
                <w:webHidden/>
              </w:rPr>
              <w:fldChar w:fldCharType="begin"/>
            </w:r>
            <w:r w:rsidR="00912D03">
              <w:rPr>
                <w:noProof/>
                <w:webHidden/>
              </w:rPr>
              <w:instrText xml:space="preserve"> PAGEREF _Toc21211600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6A59C346" w14:textId="66B13443"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1" w:history="1">
            <w:r w:rsidR="00912D03" w:rsidRPr="00982875">
              <w:rPr>
                <w:rStyle w:val="Hyperlink"/>
                <w:noProof/>
              </w:rPr>
              <w:t>2.2.</w:t>
            </w:r>
            <w:r w:rsidR="00912D03">
              <w:rPr>
                <w:rFonts w:asciiTheme="minorHAnsi" w:eastAsiaTheme="minorEastAsia" w:hAnsiTheme="minorHAnsi"/>
                <w:noProof/>
                <w:lang w:eastAsia="de-DE"/>
              </w:rPr>
              <w:tab/>
            </w:r>
            <w:r w:rsidR="00912D03" w:rsidRPr="00982875">
              <w:rPr>
                <w:rStyle w:val="Hyperlink"/>
                <w:noProof/>
              </w:rPr>
              <w:t>Problemanalyse | Projekt – Ziel</w:t>
            </w:r>
            <w:r w:rsidR="00912D03">
              <w:rPr>
                <w:noProof/>
                <w:webHidden/>
              </w:rPr>
              <w:tab/>
            </w:r>
            <w:r w:rsidR="00912D03">
              <w:rPr>
                <w:noProof/>
                <w:webHidden/>
              </w:rPr>
              <w:fldChar w:fldCharType="begin"/>
            </w:r>
            <w:r w:rsidR="00912D03">
              <w:rPr>
                <w:noProof/>
                <w:webHidden/>
              </w:rPr>
              <w:instrText xml:space="preserve"> PAGEREF _Toc21211601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0A545A6" w14:textId="7A82B864"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2" w:history="1">
            <w:r w:rsidR="00912D03" w:rsidRPr="00982875">
              <w:rPr>
                <w:rStyle w:val="Hyperlink"/>
                <w:noProof/>
              </w:rPr>
              <w:t>2.3.</w:t>
            </w:r>
            <w:r w:rsidR="00912D03">
              <w:rPr>
                <w:rFonts w:asciiTheme="minorHAnsi" w:eastAsiaTheme="minorEastAsia" w:hAnsiTheme="minorHAnsi"/>
                <w:noProof/>
                <w:lang w:eastAsia="de-DE"/>
              </w:rPr>
              <w:tab/>
            </w:r>
            <w:r w:rsidR="00912D03" w:rsidRPr="00982875">
              <w:rPr>
                <w:rStyle w:val="Hyperlink"/>
                <w:noProof/>
              </w:rPr>
              <w:t>Beteiligte</w:t>
            </w:r>
            <w:r w:rsidR="00912D03">
              <w:rPr>
                <w:noProof/>
                <w:webHidden/>
              </w:rPr>
              <w:tab/>
            </w:r>
            <w:r w:rsidR="00912D03">
              <w:rPr>
                <w:noProof/>
                <w:webHidden/>
              </w:rPr>
              <w:fldChar w:fldCharType="begin"/>
            </w:r>
            <w:r w:rsidR="00912D03">
              <w:rPr>
                <w:noProof/>
                <w:webHidden/>
              </w:rPr>
              <w:instrText xml:space="preserve"> PAGEREF _Toc21211602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2F6DB664" w14:textId="4F67F011"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3" w:history="1">
            <w:r w:rsidR="00912D03" w:rsidRPr="00982875">
              <w:rPr>
                <w:rStyle w:val="Hyperlink"/>
                <w:noProof/>
              </w:rPr>
              <w:t>2.4.</w:t>
            </w:r>
            <w:r w:rsidR="00912D03">
              <w:rPr>
                <w:rFonts w:asciiTheme="minorHAnsi" w:eastAsiaTheme="minorEastAsia" w:hAnsiTheme="minorHAnsi"/>
                <w:noProof/>
                <w:lang w:eastAsia="de-DE"/>
              </w:rPr>
              <w:tab/>
            </w:r>
            <w:r w:rsidR="00912D03" w:rsidRPr="00982875">
              <w:rPr>
                <w:rStyle w:val="Hyperlink"/>
                <w:noProof/>
              </w:rPr>
              <w:t>Verlinkungen auf Websites</w:t>
            </w:r>
            <w:r w:rsidR="00912D03">
              <w:rPr>
                <w:noProof/>
                <w:webHidden/>
              </w:rPr>
              <w:tab/>
            </w:r>
            <w:r w:rsidR="00912D03">
              <w:rPr>
                <w:noProof/>
                <w:webHidden/>
              </w:rPr>
              <w:fldChar w:fldCharType="begin"/>
            </w:r>
            <w:r w:rsidR="00912D03">
              <w:rPr>
                <w:noProof/>
                <w:webHidden/>
              </w:rPr>
              <w:instrText xml:space="preserve"> PAGEREF _Toc21211603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EFADFF0" w14:textId="2C213B95"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604" w:history="1">
            <w:r w:rsidR="00912D03" w:rsidRPr="00982875">
              <w:rPr>
                <w:rStyle w:val="Hyperlink"/>
                <w:noProof/>
              </w:rPr>
              <w:t>3.</w:t>
            </w:r>
            <w:r w:rsidR="00912D03">
              <w:rPr>
                <w:rFonts w:asciiTheme="minorHAnsi" w:eastAsiaTheme="minorEastAsia" w:hAnsiTheme="minorHAnsi"/>
                <w:noProof/>
                <w:lang w:eastAsia="de-DE"/>
              </w:rPr>
              <w:tab/>
            </w:r>
            <w:r w:rsidR="00912D03" w:rsidRPr="00982875">
              <w:rPr>
                <w:rStyle w:val="Hyperlink"/>
                <w:noProof/>
              </w:rPr>
              <w:t>Projektplanung</w:t>
            </w:r>
            <w:r w:rsidR="00912D03">
              <w:rPr>
                <w:noProof/>
                <w:webHidden/>
              </w:rPr>
              <w:tab/>
            </w:r>
            <w:r w:rsidR="00912D03">
              <w:rPr>
                <w:noProof/>
                <w:webHidden/>
              </w:rPr>
              <w:fldChar w:fldCharType="begin"/>
            </w:r>
            <w:r w:rsidR="00912D03">
              <w:rPr>
                <w:noProof/>
                <w:webHidden/>
              </w:rPr>
              <w:instrText xml:space="preserve"> PAGEREF _Toc21211604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196DCA37" w14:textId="03C6130F"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5" w:history="1">
            <w:r w:rsidR="00912D03" w:rsidRPr="00982875">
              <w:rPr>
                <w:rStyle w:val="Hyperlink"/>
                <w:noProof/>
              </w:rPr>
              <w:t>3.1.</w:t>
            </w:r>
            <w:r w:rsidR="00912D03">
              <w:rPr>
                <w:rFonts w:asciiTheme="minorHAnsi" w:eastAsiaTheme="minorEastAsia" w:hAnsiTheme="minorHAnsi"/>
                <w:noProof/>
                <w:lang w:eastAsia="de-DE"/>
              </w:rPr>
              <w:tab/>
            </w:r>
            <w:r w:rsidR="00912D03" w:rsidRPr="00982875">
              <w:rPr>
                <w:rStyle w:val="Hyperlink"/>
                <w:noProof/>
              </w:rPr>
              <w:t>Verwendete Systeme und Programme</w:t>
            </w:r>
            <w:r w:rsidR="00912D03">
              <w:rPr>
                <w:noProof/>
                <w:webHidden/>
              </w:rPr>
              <w:tab/>
            </w:r>
            <w:r w:rsidR="00912D03">
              <w:rPr>
                <w:noProof/>
                <w:webHidden/>
              </w:rPr>
              <w:fldChar w:fldCharType="begin"/>
            </w:r>
            <w:r w:rsidR="00912D03">
              <w:rPr>
                <w:noProof/>
                <w:webHidden/>
              </w:rPr>
              <w:instrText xml:space="preserve"> PAGEREF _Toc21211605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23F35329" w14:textId="5B311A8A"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06" w:history="1">
            <w:r w:rsidR="00912D03" w:rsidRPr="00982875">
              <w:rPr>
                <w:rStyle w:val="Hyperlink"/>
                <w:noProof/>
              </w:rPr>
              <w:t>3.1.1.</w:t>
            </w:r>
            <w:r w:rsidR="00912D03">
              <w:rPr>
                <w:rFonts w:asciiTheme="minorHAnsi" w:eastAsiaTheme="minorEastAsia" w:hAnsiTheme="minorHAnsi"/>
                <w:noProof/>
                <w:lang w:eastAsia="de-DE"/>
              </w:rPr>
              <w:tab/>
            </w:r>
            <w:r w:rsidR="00912D03" w:rsidRPr="00982875">
              <w:rPr>
                <w:rStyle w:val="Hyperlink"/>
                <w:noProof/>
              </w:rPr>
              <w:t>Projektverwaltung</w:t>
            </w:r>
            <w:r w:rsidR="00912D03">
              <w:rPr>
                <w:noProof/>
                <w:webHidden/>
              </w:rPr>
              <w:tab/>
            </w:r>
            <w:r w:rsidR="00912D03">
              <w:rPr>
                <w:noProof/>
                <w:webHidden/>
              </w:rPr>
              <w:fldChar w:fldCharType="begin"/>
            </w:r>
            <w:r w:rsidR="00912D03">
              <w:rPr>
                <w:noProof/>
                <w:webHidden/>
              </w:rPr>
              <w:instrText xml:space="preserve"> PAGEREF _Toc21211606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48CA01B1" w14:textId="42882CC7"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07" w:history="1">
            <w:r w:rsidR="00912D03" w:rsidRPr="00982875">
              <w:rPr>
                <w:rStyle w:val="Hyperlink"/>
                <w:noProof/>
              </w:rPr>
              <w:t>3.1.2.</w:t>
            </w:r>
            <w:r w:rsidR="00912D03">
              <w:rPr>
                <w:rFonts w:asciiTheme="minorHAnsi" w:eastAsiaTheme="minorEastAsia" w:hAnsiTheme="minorHAnsi"/>
                <w:noProof/>
                <w:lang w:eastAsia="de-DE"/>
              </w:rPr>
              <w:tab/>
            </w:r>
            <w:r w:rsidR="00912D03" w:rsidRPr="00982875">
              <w:rPr>
                <w:rStyle w:val="Hyperlink"/>
                <w:noProof/>
              </w:rPr>
              <w:t>Verwendete Software</w:t>
            </w:r>
            <w:r w:rsidR="00912D03">
              <w:rPr>
                <w:noProof/>
                <w:webHidden/>
              </w:rPr>
              <w:tab/>
            </w:r>
            <w:r w:rsidR="00912D03">
              <w:rPr>
                <w:noProof/>
                <w:webHidden/>
              </w:rPr>
              <w:fldChar w:fldCharType="begin"/>
            </w:r>
            <w:r w:rsidR="00912D03">
              <w:rPr>
                <w:noProof/>
                <w:webHidden/>
              </w:rPr>
              <w:instrText xml:space="preserve"> PAGEREF _Toc21211607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08AFCD2E" w14:textId="05914D84"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08" w:history="1">
            <w:r w:rsidR="00912D03" w:rsidRPr="00982875">
              <w:rPr>
                <w:rStyle w:val="Hyperlink"/>
                <w:noProof/>
              </w:rPr>
              <w:t>3.2.</w:t>
            </w:r>
            <w:r w:rsidR="00912D03">
              <w:rPr>
                <w:rFonts w:asciiTheme="minorHAnsi" w:eastAsiaTheme="minorEastAsia" w:hAnsiTheme="minorHAnsi"/>
                <w:noProof/>
                <w:lang w:eastAsia="de-DE"/>
              </w:rPr>
              <w:tab/>
            </w:r>
            <w:r w:rsidR="00912D03" w:rsidRPr="00982875">
              <w:rPr>
                <w:rStyle w:val="Hyperlink"/>
                <w:noProof/>
              </w:rPr>
              <w:t>Soll – Planung</w:t>
            </w:r>
            <w:r w:rsidR="00912D03">
              <w:rPr>
                <w:noProof/>
                <w:webHidden/>
              </w:rPr>
              <w:tab/>
            </w:r>
            <w:r w:rsidR="00912D03">
              <w:rPr>
                <w:noProof/>
                <w:webHidden/>
              </w:rPr>
              <w:fldChar w:fldCharType="begin"/>
            </w:r>
            <w:r w:rsidR="00912D03">
              <w:rPr>
                <w:noProof/>
                <w:webHidden/>
              </w:rPr>
              <w:instrText xml:space="preserve"> PAGEREF _Toc21211608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5B5F0413" w14:textId="7F34354D"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09" w:history="1">
            <w:r w:rsidR="00912D03" w:rsidRPr="00982875">
              <w:rPr>
                <w:rStyle w:val="Hyperlink"/>
                <w:noProof/>
              </w:rPr>
              <w:t>3.2.1.</w:t>
            </w:r>
            <w:r w:rsidR="00912D03">
              <w:rPr>
                <w:rFonts w:asciiTheme="minorHAnsi" w:eastAsiaTheme="minorEastAsia" w:hAnsiTheme="minorHAnsi"/>
                <w:noProof/>
                <w:lang w:eastAsia="de-DE"/>
              </w:rPr>
              <w:tab/>
            </w:r>
            <w:r w:rsidR="00912D03" w:rsidRPr="00982875">
              <w:rPr>
                <w:rStyle w:val="Hyperlink"/>
                <w:noProof/>
              </w:rPr>
              <w:t>Konzeption</w:t>
            </w:r>
            <w:r w:rsidR="00912D03">
              <w:rPr>
                <w:noProof/>
                <w:webHidden/>
              </w:rPr>
              <w:tab/>
            </w:r>
            <w:r w:rsidR="00912D03">
              <w:rPr>
                <w:noProof/>
                <w:webHidden/>
              </w:rPr>
              <w:fldChar w:fldCharType="begin"/>
            </w:r>
            <w:r w:rsidR="00912D03">
              <w:rPr>
                <w:noProof/>
                <w:webHidden/>
              </w:rPr>
              <w:instrText xml:space="preserve"> PAGEREF _Toc21211609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672C26BD" w14:textId="475EC5F1"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0" w:history="1">
            <w:r w:rsidR="00912D03" w:rsidRPr="00982875">
              <w:rPr>
                <w:rStyle w:val="Hyperlink"/>
                <w:noProof/>
              </w:rPr>
              <w:t>3.2.2.</w:t>
            </w:r>
            <w:r w:rsidR="00912D03">
              <w:rPr>
                <w:rFonts w:asciiTheme="minorHAnsi" w:eastAsiaTheme="minorEastAsia" w:hAnsiTheme="minorHAnsi"/>
                <w:noProof/>
                <w:lang w:eastAsia="de-DE"/>
              </w:rPr>
              <w:tab/>
            </w:r>
            <w:r w:rsidR="00912D03" w:rsidRPr="00982875">
              <w:rPr>
                <w:rStyle w:val="Hyperlink"/>
                <w:noProof/>
              </w:rPr>
              <w:t>Aufbau</w:t>
            </w:r>
            <w:r w:rsidR="00912D03">
              <w:rPr>
                <w:noProof/>
                <w:webHidden/>
              </w:rPr>
              <w:tab/>
            </w:r>
            <w:r w:rsidR="00912D03">
              <w:rPr>
                <w:noProof/>
                <w:webHidden/>
              </w:rPr>
              <w:fldChar w:fldCharType="begin"/>
            </w:r>
            <w:r w:rsidR="00912D03">
              <w:rPr>
                <w:noProof/>
                <w:webHidden/>
              </w:rPr>
              <w:instrText xml:space="preserve"> PAGEREF _Toc21211610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23D718B3" w14:textId="6917A28A"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1" w:history="1">
            <w:r w:rsidR="00912D03" w:rsidRPr="00982875">
              <w:rPr>
                <w:rStyle w:val="Hyperlink"/>
                <w:noProof/>
              </w:rPr>
              <w:t>3.2.3.</w:t>
            </w:r>
            <w:r w:rsidR="00912D03">
              <w:rPr>
                <w:rFonts w:asciiTheme="minorHAnsi" w:eastAsiaTheme="minorEastAsia" w:hAnsiTheme="minorHAnsi"/>
                <w:noProof/>
                <w:lang w:eastAsia="de-DE"/>
              </w:rPr>
              <w:tab/>
            </w:r>
            <w:r w:rsidR="00912D03" w:rsidRPr="00982875">
              <w:rPr>
                <w:rStyle w:val="Hyperlink"/>
                <w:noProof/>
              </w:rPr>
              <w:t>Software – Planung</w:t>
            </w:r>
            <w:r w:rsidR="00912D03">
              <w:rPr>
                <w:noProof/>
                <w:webHidden/>
              </w:rPr>
              <w:tab/>
            </w:r>
            <w:r w:rsidR="00912D03">
              <w:rPr>
                <w:noProof/>
                <w:webHidden/>
              </w:rPr>
              <w:fldChar w:fldCharType="begin"/>
            </w:r>
            <w:r w:rsidR="00912D03">
              <w:rPr>
                <w:noProof/>
                <w:webHidden/>
              </w:rPr>
              <w:instrText xml:space="preserve"> PAGEREF _Toc21211611 \h </w:instrText>
            </w:r>
            <w:r w:rsidR="00912D03">
              <w:rPr>
                <w:noProof/>
                <w:webHidden/>
              </w:rPr>
            </w:r>
            <w:r w:rsidR="00912D03">
              <w:rPr>
                <w:noProof/>
                <w:webHidden/>
              </w:rPr>
              <w:fldChar w:fldCharType="separate"/>
            </w:r>
            <w:r w:rsidR="00912D03">
              <w:rPr>
                <w:noProof/>
                <w:webHidden/>
              </w:rPr>
              <w:t>4</w:t>
            </w:r>
            <w:r w:rsidR="00912D03">
              <w:rPr>
                <w:noProof/>
                <w:webHidden/>
              </w:rPr>
              <w:fldChar w:fldCharType="end"/>
            </w:r>
          </w:hyperlink>
        </w:p>
        <w:p w14:paraId="0DDB3E0F" w14:textId="275C8E6C"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2" w:history="1">
            <w:r w:rsidR="00912D03" w:rsidRPr="00982875">
              <w:rPr>
                <w:rStyle w:val="Hyperlink"/>
                <w:noProof/>
              </w:rPr>
              <w:t>3.2.4.</w:t>
            </w:r>
            <w:r w:rsidR="00912D03">
              <w:rPr>
                <w:rFonts w:asciiTheme="minorHAnsi" w:eastAsiaTheme="minorEastAsia" w:hAnsiTheme="minorHAnsi"/>
                <w:noProof/>
                <w:lang w:eastAsia="de-DE"/>
              </w:rPr>
              <w:tab/>
            </w:r>
            <w:r w:rsidR="00912D03" w:rsidRPr="00982875">
              <w:rPr>
                <w:rStyle w:val="Hyperlink"/>
                <w:noProof/>
              </w:rPr>
              <w:t>Hardware – Planung</w:t>
            </w:r>
            <w:r w:rsidR="00912D03">
              <w:rPr>
                <w:noProof/>
                <w:webHidden/>
              </w:rPr>
              <w:tab/>
            </w:r>
            <w:r w:rsidR="00912D03">
              <w:rPr>
                <w:noProof/>
                <w:webHidden/>
              </w:rPr>
              <w:fldChar w:fldCharType="begin"/>
            </w:r>
            <w:r w:rsidR="00912D03">
              <w:rPr>
                <w:noProof/>
                <w:webHidden/>
              </w:rPr>
              <w:instrText xml:space="preserve"> PAGEREF _Toc21211612 \h </w:instrText>
            </w:r>
            <w:r w:rsidR="00912D03">
              <w:rPr>
                <w:noProof/>
                <w:webHidden/>
              </w:rPr>
            </w:r>
            <w:r w:rsidR="00912D03">
              <w:rPr>
                <w:noProof/>
                <w:webHidden/>
              </w:rPr>
              <w:fldChar w:fldCharType="separate"/>
            </w:r>
            <w:r w:rsidR="00912D03">
              <w:rPr>
                <w:noProof/>
                <w:webHidden/>
              </w:rPr>
              <w:t>5</w:t>
            </w:r>
            <w:r w:rsidR="00912D03">
              <w:rPr>
                <w:noProof/>
                <w:webHidden/>
              </w:rPr>
              <w:fldChar w:fldCharType="end"/>
            </w:r>
          </w:hyperlink>
        </w:p>
        <w:p w14:paraId="2EE86D50" w14:textId="2AC4A5DE"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3" w:history="1">
            <w:r w:rsidR="00912D03" w:rsidRPr="00982875">
              <w:rPr>
                <w:rStyle w:val="Hyperlink"/>
                <w:noProof/>
              </w:rPr>
              <w:t>3.2.5.</w:t>
            </w:r>
            <w:r w:rsidR="00912D03">
              <w:rPr>
                <w:rFonts w:asciiTheme="minorHAnsi" w:eastAsiaTheme="minorEastAsia" w:hAnsiTheme="minorHAnsi"/>
                <w:noProof/>
                <w:lang w:eastAsia="de-DE"/>
              </w:rPr>
              <w:tab/>
            </w:r>
            <w:r w:rsidR="00912D03" w:rsidRPr="00982875">
              <w:rPr>
                <w:rStyle w:val="Hyperlink"/>
                <w:noProof/>
              </w:rPr>
              <w:t>Schaltplan</w:t>
            </w:r>
            <w:r w:rsidR="00912D03">
              <w:rPr>
                <w:noProof/>
                <w:webHidden/>
              </w:rPr>
              <w:tab/>
            </w:r>
            <w:r w:rsidR="00912D03">
              <w:rPr>
                <w:noProof/>
                <w:webHidden/>
              </w:rPr>
              <w:fldChar w:fldCharType="begin"/>
            </w:r>
            <w:r w:rsidR="00912D03">
              <w:rPr>
                <w:noProof/>
                <w:webHidden/>
              </w:rPr>
              <w:instrText xml:space="preserve"> PAGEREF _Toc21211613 \h </w:instrText>
            </w:r>
            <w:r w:rsidR="00912D03">
              <w:rPr>
                <w:noProof/>
                <w:webHidden/>
              </w:rPr>
            </w:r>
            <w:r w:rsidR="00912D03">
              <w:rPr>
                <w:noProof/>
                <w:webHidden/>
              </w:rPr>
              <w:fldChar w:fldCharType="separate"/>
            </w:r>
            <w:r w:rsidR="00912D03">
              <w:rPr>
                <w:noProof/>
                <w:webHidden/>
              </w:rPr>
              <w:t>6</w:t>
            </w:r>
            <w:r w:rsidR="00912D03">
              <w:rPr>
                <w:noProof/>
                <w:webHidden/>
              </w:rPr>
              <w:fldChar w:fldCharType="end"/>
            </w:r>
          </w:hyperlink>
        </w:p>
        <w:p w14:paraId="25B661D1" w14:textId="16AFECFF"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14" w:history="1">
            <w:r w:rsidR="00912D03" w:rsidRPr="00982875">
              <w:rPr>
                <w:rStyle w:val="Hyperlink"/>
                <w:noProof/>
              </w:rPr>
              <w:t>3.3.</w:t>
            </w:r>
            <w:r w:rsidR="00912D03">
              <w:rPr>
                <w:rFonts w:asciiTheme="minorHAnsi" w:eastAsiaTheme="minorEastAsia" w:hAnsiTheme="minorHAnsi"/>
                <w:noProof/>
                <w:lang w:eastAsia="de-DE"/>
              </w:rPr>
              <w:tab/>
            </w:r>
            <w:r w:rsidR="00912D03" w:rsidRPr="00982875">
              <w:rPr>
                <w:rStyle w:val="Hyperlink"/>
                <w:noProof/>
              </w:rPr>
              <w:t>Zeitplanung</w:t>
            </w:r>
            <w:r w:rsidR="00912D03">
              <w:rPr>
                <w:noProof/>
                <w:webHidden/>
              </w:rPr>
              <w:tab/>
            </w:r>
            <w:r w:rsidR="00912D03">
              <w:rPr>
                <w:noProof/>
                <w:webHidden/>
              </w:rPr>
              <w:fldChar w:fldCharType="begin"/>
            </w:r>
            <w:r w:rsidR="00912D03">
              <w:rPr>
                <w:noProof/>
                <w:webHidden/>
              </w:rPr>
              <w:instrText xml:space="preserve"> PAGEREF _Toc21211614 \h </w:instrText>
            </w:r>
            <w:r w:rsidR="00912D03">
              <w:rPr>
                <w:noProof/>
                <w:webHidden/>
              </w:rPr>
            </w:r>
            <w:r w:rsidR="00912D03">
              <w:rPr>
                <w:noProof/>
                <w:webHidden/>
              </w:rPr>
              <w:fldChar w:fldCharType="separate"/>
            </w:r>
            <w:r w:rsidR="00912D03">
              <w:rPr>
                <w:noProof/>
                <w:webHidden/>
              </w:rPr>
              <w:t>8</w:t>
            </w:r>
            <w:r w:rsidR="00912D03">
              <w:rPr>
                <w:noProof/>
                <w:webHidden/>
              </w:rPr>
              <w:fldChar w:fldCharType="end"/>
            </w:r>
          </w:hyperlink>
        </w:p>
        <w:p w14:paraId="60D35AE7" w14:textId="07D9BCEA"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615" w:history="1">
            <w:r w:rsidR="00912D03" w:rsidRPr="00982875">
              <w:rPr>
                <w:rStyle w:val="Hyperlink"/>
                <w:noProof/>
              </w:rPr>
              <w:t>4.</w:t>
            </w:r>
            <w:r w:rsidR="00912D03">
              <w:rPr>
                <w:rFonts w:asciiTheme="minorHAnsi" w:eastAsiaTheme="minorEastAsia" w:hAnsiTheme="minorHAnsi"/>
                <w:noProof/>
                <w:lang w:eastAsia="de-DE"/>
              </w:rPr>
              <w:tab/>
            </w:r>
            <w:r w:rsidR="00912D03" w:rsidRPr="00982875">
              <w:rPr>
                <w:rStyle w:val="Hyperlink"/>
                <w:noProof/>
              </w:rPr>
              <w:t>Realisierung</w:t>
            </w:r>
            <w:r w:rsidR="00912D03">
              <w:rPr>
                <w:noProof/>
                <w:webHidden/>
              </w:rPr>
              <w:tab/>
            </w:r>
            <w:r w:rsidR="00912D03">
              <w:rPr>
                <w:noProof/>
                <w:webHidden/>
              </w:rPr>
              <w:fldChar w:fldCharType="begin"/>
            </w:r>
            <w:r w:rsidR="00912D03">
              <w:rPr>
                <w:noProof/>
                <w:webHidden/>
              </w:rPr>
              <w:instrText xml:space="preserve"> PAGEREF _Toc21211615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275330CD" w14:textId="2ABD0DA2"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16" w:history="1">
            <w:r w:rsidR="00912D03" w:rsidRPr="00982875">
              <w:rPr>
                <w:rStyle w:val="Hyperlink"/>
                <w:noProof/>
              </w:rPr>
              <w:t>4.1.</w:t>
            </w:r>
            <w:r w:rsidR="00912D03">
              <w:rPr>
                <w:rFonts w:asciiTheme="minorHAnsi" w:eastAsiaTheme="minorEastAsia" w:hAnsiTheme="minorHAnsi"/>
                <w:noProof/>
                <w:lang w:eastAsia="de-DE"/>
              </w:rPr>
              <w:tab/>
            </w:r>
            <w:r w:rsidR="00912D03" w:rsidRPr="00982875">
              <w:rPr>
                <w:rStyle w:val="Hyperlink"/>
                <w:noProof/>
              </w:rPr>
              <w:t>Aufbau Hardware</w:t>
            </w:r>
            <w:r w:rsidR="00912D03">
              <w:rPr>
                <w:noProof/>
                <w:webHidden/>
              </w:rPr>
              <w:tab/>
            </w:r>
            <w:r w:rsidR="00912D03">
              <w:rPr>
                <w:noProof/>
                <w:webHidden/>
              </w:rPr>
              <w:fldChar w:fldCharType="begin"/>
            </w:r>
            <w:r w:rsidR="00912D03">
              <w:rPr>
                <w:noProof/>
                <w:webHidden/>
              </w:rPr>
              <w:instrText xml:space="preserve"> PAGEREF _Toc21211616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3D83FCFE" w14:textId="51172B02"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17" w:history="1">
            <w:r w:rsidR="00912D03" w:rsidRPr="00982875">
              <w:rPr>
                <w:rStyle w:val="Hyperlink"/>
                <w:noProof/>
              </w:rPr>
              <w:t>4.2.</w:t>
            </w:r>
            <w:r w:rsidR="00912D03">
              <w:rPr>
                <w:rFonts w:asciiTheme="minorHAnsi" w:eastAsiaTheme="minorEastAsia" w:hAnsiTheme="minorHAnsi"/>
                <w:noProof/>
                <w:lang w:eastAsia="de-DE"/>
              </w:rPr>
              <w:tab/>
            </w:r>
            <w:r w:rsidR="00912D03" w:rsidRPr="00982875">
              <w:rPr>
                <w:rStyle w:val="Hyperlink"/>
                <w:noProof/>
              </w:rPr>
              <w:t>Programmierung</w:t>
            </w:r>
            <w:r w:rsidR="00912D03">
              <w:rPr>
                <w:noProof/>
                <w:webHidden/>
              </w:rPr>
              <w:tab/>
            </w:r>
            <w:r w:rsidR="00912D03">
              <w:rPr>
                <w:noProof/>
                <w:webHidden/>
              </w:rPr>
              <w:fldChar w:fldCharType="begin"/>
            </w:r>
            <w:r w:rsidR="00912D03">
              <w:rPr>
                <w:noProof/>
                <w:webHidden/>
              </w:rPr>
              <w:instrText xml:space="preserve"> PAGEREF _Toc21211617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0B8D71EC" w14:textId="00161388"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8" w:history="1">
            <w:r w:rsidR="00912D03" w:rsidRPr="00982875">
              <w:rPr>
                <w:rStyle w:val="Hyperlink"/>
                <w:noProof/>
              </w:rPr>
              <w:t>4.2.1.</w:t>
            </w:r>
            <w:r w:rsidR="00912D03">
              <w:rPr>
                <w:rFonts w:asciiTheme="minorHAnsi" w:eastAsiaTheme="minorEastAsia" w:hAnsiTheme="minorHAnsi"/>
                <w:noProof/>
                <w:lang w:eastAsia="de-DE"/>
              </w:rPr>
              <w:tab/>
            </w:r>
            <w:r w:rsidR="00912D03" w:rsidRPr="00982875">
              <w:rPr>
                <w:rStyle w:val="Hyperlink"/>
                <w:noProof/>
              </w:rPr>
              <w:t>Testcodes</w:t>
            </w:r>
            <w:r w:rsidR="00912D03">
              <w:rPr>
                <w:noProof/>
                <w:webHidden/>
              </w:rPr>
              <w:tab/>
            </w:r>
            <w:r w:rsidR="00912D03">
              <w:rPr>
                <w:noProof/>
                <w:webHidden/>
              </w:rPr>
              <w:fldChar w:fldCharType="begin"/>
            </w:r>
            <w:r w:rsidR="00912D03">
              <w:rPr>
                <w:noProof/>
                <w:webHidden/>
              </w:rPr>
              <w:instrText xml:space="preserve"> PAGEREF _Toc21211618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C580F73" w14:textId="29888608"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19" w:history="1">
            <w:r w:rsidR="00912D03" w:rsidRPr="00982875">
              <w:rPr>
                <w:rStyle w:val="Hyperlink"/>
                <w:noProof/>
              </w:rPr>
              <w:t>4.2.2.</w:t>
            </w:r>
            <w:r w:rsidR="00912D03">
              <w:rPr>
                <w:rFonts w:asciiTheme="minorHAnsi" w:eastAsiaTheme="minorEastAsia" w:hAnsiTheme="minorHAnsi"/>
                <w:noProof/>
                <w:lang w:eastAsia="de-DE"/>
              </w:rPr>
              <w:tab/>
            </w:r>
            <w:r w:rsidR="00912D03" w:rsidRPr="00982875">
              <w:rPr>
                <w:rStyle w:val="Hyperlink"/>
                <w:noProof/>
              </w:rPr>
              <w:t>Niklas Kamm</w:t>
            </w:r>
            <w:r w:rsidR="00912D03">
              <w:rPr>
                <w:noProof/>
                <w:webHidden/>
              </w:rPr>
              <w:tab/>
            </w:r>
            <w:r w:rsidR="00912D03">
              <w:rPr>
                <w:noProof/>
                <w:webHidden/>
              </w:rPr>
              <w:fldChar w:fldCharType="begin"/>
            </w:r>
            <w:r w:rsidR="00912D03">
              <w:rPr>
                <w:noProof/>
                <w:webHidden/>
              </w:rPr>
              <w:instrText xml:space="preserve"> PAGEREF _Toc21211619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695588C4" w14:textId="5430C9AA"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20" w:history="1">
            <w:r w:rsidR="00912D03" w:rsidRPr="00982875">
              <w:rPr>
                <w:rStyle w:val="Hyperlink"/>
                <w:noProof/>
              </w:rPr>
              <w:t>4.2.3.</w:t>
            </w:r>
            <w:r w:rsidR="00912D03">
              <w:rPr>
                <w:rFonts w:asciiTheme="minorHAnsi" w:eastAsiaTheme="minorEastAsia" w:hAnsiTheme="minorHAnsi"/>
                <w:noProof/>
                <w:lang w:eastAsia="de-DE"/>
              </w:rPr>
              <w:tab/>
            </w:r>
            <w:r w:rsidR="00912D03" w:rsidRPr="00982875">
              <w:rPr>
                <w:rStyle w:val="Hyperlink"/>
                <w:noProof/>
              </w:rPr>
              <w:t>Julian Krieger</w:t>
            </w:r>
            <w:r w:rsidR="00912D03">
              <w:rPr>
                <w:noProof/>
                <w:webHidden/>
              </w:rPr>
              <w:tab/>
            </w:r>
            <w:r w:rsidR="00912D03">
              <w:rPr>
                <w:noProof/>
                <w:webHidden/>
              </w:rPr>
              <w:fldChar w:fldCharType="begin"/>
            </w:r>
            <w:r w:rsidR="00912D03">
              <w:rPr>
                <w:noProof/>
                <w:webHidden/>
              </w:rPr>
              <w:instrText xml:space="preserve"> PAGEREF _Toc21211620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116CA6D1" w14:textId="2BE274DB" w:rsidR="00912D03" w:rsidRDefault="00AB0291">
          <w:pPr>
            <w:pStyle w:val="Verzeichnis3"/>
            <w:tabs>
              <w:tab w:val="left" w:pos="1320"/>
              <w:tab w:val="right" w:leader="dot" w:pos="9062"/>
            </w:tabs>
            <w:rPr>
              <w:rFonts w:asciiTheme="minorHAnsi" w:eastAsiaTheme="minorEastAsia" w:hAnsiTheme="minorHAnsi"/>
              <w:noProof/>
              <w:lang w:eastAsia="de-DE"/>
            </w:rPr>
          </w:pPr>
          <w:hyperlink w:anchor="_Toc21211621" w:history="1">
            <w:r w:rsidR="00912D03" w:rsidRPr="00982875">
              <w:rPr>
                <w:rStyle w:val="Hyperlink"/>
                <w:noProof/>
              </w:rPr>
              <w:t>4.2.4.</w:t>
            </w:r>
            <w:r w:rsidR="00912D03">
              <w:rPr>
                <w:rFonts w:asciiTheme="minorHAnsi" w:eastAsiaTheme="minorEastAsia" w:hAnsiTheme="minorHAnsi"/>
                <w:noProof/>
                <w:lang w:eastAsia="de-DE"/>
              </w:rPr>
              <w:tab/>
            </w:r>
            <w:r w:rsidR="00912D03" w:rsidRPr="00982875">
              <w:rPr>
                <w:rStyle w:val="Hyperlink"/>
                <w:noProof/>
              </w:rPr>
              <w:t>Pascal Gläß</w:t>
            </w:r>
            <w:r w:rsidR="00912D03">
              <w:rPr>
                <w:noProof/>
                <w:webHidden/>
              </w:rPr>
              <w:tab/>
            </w:r>
            <w:r w:rsidR="00912D03">
              <w:rPr>
                <w:noProof/>
                <w:webHidden/>
              </w:rPr>
              <w:fldChar w:fldCharType="begin"/>
            </w:r>
            <w:r w:rsidR="00912D03">
              <w:rPr>
                <w:noProof/>
                <w:webHidden/>
              </w:rPr>
              <w:instrText xml:space="preserve"> PAGEREF _Toc21211621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10484AB7" w14:textId="76E6F053"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622" w:history="1">
            <w:r w:rsidR="00912D03" w:rsidRPr="00982875">
              <w:rPr>
                <w:rStyle w:val="Hyperlink"/>
                <w:noProof/>
              </w:rPr>
              <w:t>5.</w:t>
            </w:r>
            <w:r w:rsidR="00912D03">
              <w:rPr>
                <w:rFonts w:asciiTheme="minorHAnsi" w:eastAsiaTheme="minorEastAsia" w:hAnsiTheme="minorHAnsi"/>
                <w:noProof/>
                <w:lang w:eastAsia="de-DE"/>
              </w:rPr>
              <w:tab/>
            </w:r>
            <w:r w:rsidR="00912D03" w:rsidRPr="00982875">
              <w:rPr>
                <w:rStyle w:val="Hyperlink"/>
                <w:noProof/>
              </w:rPr>
              <w:t>Projektergebnisse</w:t>
            </w:r>
            <w:r w:rsidR="00912D03">
              <w:rPr>
                <w:noProof/>
                <w:webHidden/>
              </w:rPr>
              <w:tab/>
            </w:r>
            <w:r w:rsidR="00912D03">
              <w:rPr>
                <w:noProof/>
                <w:webHidden/>
              </w:rPr>
              <w:fldChar w:fldCharType="begin"/>
            </w:r>
            <w:r w:rsidR="00912D03">
              <w:rPr>
                <w:noProof/>
                <w:webHidden/>
              </w:rPr>
              <w:instrText xml:space="preserve"> PAGEREF _Toc21211622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066F718" w14:textId="512B6A41"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623" w:history="1">
            <w:r w:rsidR="00912D03" w:rsidRPr="00982875">
              <w:rPr>
                <w:rStyle w:val="Hyperlink"/>
                <w:noProof/>
              </w:rPr>
              <w:t>6.</w:t>
            </w:r>
            <w:r w:rsidR="00912D03">
              <w:rPr>
                <w:rFonts w:asciiTheme="minorHAnsi" w:eastAsiaTheme="minorEastAsia" w:hAnsiTheme="minorHAnsi"/>
                <w:noProof/>
                <w:lang w:eastAsia="de-DE"/>
              </w:rPr>
              <w:tab/>
            </w:r>
            <w:r w:rsidR="00912D03" w:rsidRPr="00982875">
              <w:rPr>
                <w:rStyle w:val="Hyperlink"/>
                <w:noProof/>
              </w:rPr>
              <w:t>Projektbewertung</w:t>
            </w:r>
            <w:r w:rsidR="00912D03">
              <w:rPr>
                <w:noProof/>
                <w:webHidden/>
              </w:rPr>
              <w:tab/>
            </w:r>
            <w:r w:rsidR="00912D03">
              <w:rPr>
                <w:noProof/>
                <w:webHidden/>
              </w:rPr>
              <w:fldChar w:fldCharType="begin"/>
            </w:r>
            <w:r w:rsidR="00912D03">
              <w:rPr>
                <w:noProof/>
                <w:webHidden/>
              </w:rPr>
              <w:instrText xml:space="preserve"> PAGEREF _Toc21211623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922186E" w14:textId="0712E34E"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24" w:history="1">
            <w:r w:rsidR="00912D03" w:rsidRPr="00982875">
              <w:rPr>
                <w:rStyle w:val="Hyperlink"/>
                <w:noProof/>
              </w:rPr>
              <w:t>6.1.</w:t>
            </w:r>
            <w:r w:rsidR="00912D03">
              <w:rPr>
                <w:rFonts w:asciiTheme="minorHAnsi" w:eastAsiaTheme="minorEastAsia" w:hAnsiTheme="minorHAnsi"/>
                <w:noProof/>
                <w:lang w:eastAsia="de-DE"/>
              </w:rPr>
              <w:tab/>
            </w:r>
            <w:r w:rsidR="00912D03" w:rsidRPr="00982875">
              <w:rPr>
                <w:rStyle w:val="Hyperlink"/>
                <w:noProof/>
              </w:rPr>
              <w:t>Niklas Kamm</w:t>
            </w:r>
            <w:r w:rsidR="00912D03">
              <w:rPr>
                <w:noProof/>
                <w:webHidden/>
              </w:rPr>
              <w:tab/>
            </w:r>
            <w:r w:rsidR="00912D03">
              <w:rPr>
                <w:noProof/>
                <w:webHidden/>
              </w:rPr>
              <w:fldChar w:fldCharType="begin"/>
            </w:r>
            <w:r w:rsidR="00912D03">
              <w:rPr>
                <w:noProof/>
                <w:webHidden/>
              </w:rPr>
              <w:instrText xml:space="preserve"> PAGEREF _Toc21211624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3C0FFD17" w14:textId="1FA0CB9F"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25" w:history="1">
            <w:r w:rsidR="00912D03" w:rsidRPr="00982875">
              <w:rPr>
                <w:rStyle w:val="Hyperlink"/>
                <w:noProof/>
              </w:rPr>
              <w:t>6.2.</w:t>
            </w:r>
            <w:r w:rsidR="00912D03">
              <w:rPr>
                <w:rFonts w:asciiTheme="minorHAnsi" w:eastAsiaTheme="minorEastAsia" w:hAnsiTheme="minorHAnsi"/>
                <w:noProof/>
                <w:lang w:eastAsia="de-DE"/>
              </w:rPr>
              <w:tab/>
            </w:r>
            <w:r w:rsidR="00912D03" w:rsidRPr="00982875">
              <w:rPr>
                <w:rStyle w:val="Hyperlink"/>
                <w:noProof/>
              </w:rPr>
              <w:t>Julian Krieger</w:t>
            </w:r>
            <w:r w:rsidR="00912D03">
              <w:rPr>
                <w:noProof/>
                <w:webHidden/>
              </w:rPr>
              <w:tab/>
            </w:r>
            <w:r w:rsidR="00912D03">
              <w:rPr>
                <w:noProof/>
                <w:webHidden/>
              </w:rPr>
              <w:fldChar w:fldCharType="begin"/>
            </w:r>
            <w:r w:rsidR="00912D03">
              <w:rPr>
                <w:noProof/>
                <w:webHidden/>
              </w:rPr>
              <w:instrText xml:space="preserve"> PAGEREF _Toc21211625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4C6D3FFC" w14:textId="6A5F5F81"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26" w:history="1">
            <w:r w:rsidR="00912D03" w:rsidRPr="00982875">
              <w:rPr>
                <w:rStyle w:val="Hyperlink"/>
                <w:noProof/>
              </w:rPr>
              <w:t>6.3.</w:t>
            </w:r>
            <w:r w:rsidR="00912D03">
              <w:rPr>
                <w:rFonts w:asciiTheme="minorHAnsi" w:eastAsiaTheme="minorEastAsia" w:hAnsiTheme="minorHAnsi"/>
                <w:noProof/>
                <w:lang w:eastAsia="de-DE"/>
              </w:rPr>
              <w:tab/>
            </w:r>
            <w:r w:rsidR="00912D03" w:rsidRPr="00982875">
              <w:rPr>
                <w:rStyle w:val="Hyperlink"/>
                <w:noProof/>
              </w:rPr>
              <w:t>Pascal Gläß</w:t>
            </w:r>
            <w:r w:rsidR="00912D03">
              <w:rPr>
                <w:noProof/>
                <w:webHidden/>
              </w:rPr>
              <w:tab/>
            </w:r>
            <w:r w:rsidR="00912D03">
              <w:rPr>
                <w:noProof/>
                <w:webHidden/>
              </w:rPr>
              <w:fldChar w:fldCharType="begin"/>
            </w:r>
            <w:r w:rsidR="00912D03">
              <w:rPr>
                <w:noProof/>
                <w:webHidden/>
              </w:rPr>
              <w:instrText xml:space="preserve"> PAGEREF _Toc21211626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163C7E37" w14:textId="5B688718" w:rsidR="00912D03" w:rsidRDefault="00AB0291">
          <w:pPr>
            <w:pStyle w:val="Verzeichnis1"/>
            <w:tabs>
              <w:tab w:val="left" w:pos="440"/>
              <w:tab w:val="right" w:leader="dot" w:pos="9062"/>
            </w:tabs>
            <w:rPr>
              <w:rFonts w:asciiTheme="minorHAnsi" w:eastAsiaTheme="minorEastAsia" w:hAnsiTheme="minorHAnsi"/>
              <w:noProof/>
              <w:lang w:eastAsia="de-DE"/>
            </w:rPr>
          </w:pPr>
          <w:hyperlink w:anchor="_Toc21211627" w:history="1">
            <w:r w:rsidR="00912D03" w:rsidRPr="00982875">
              <w:rPr>
                <w:rStyle w:val="Hyperlink"/>
                <w:noProof/>
              </w:rPr>
              <w:t>7.</w:t>
            </w:r>
            <w:r w:rsidR="00912D03">
              <w:rPr>
                <w:rFonts w:asciiTheme="minorHAnsi" w:eastAsiaTheme="minorEastAsia" w:hAnsiTheme="minorHAnsi"/>
                <w:noProof/>
                <w:lang w:eastAsia="de-DE"/>
              </w:rPr>
              <w:tab/>
            </w:r>
            <w:r w:rsidR="00912D03" w:rsidRPr="00982875">
              <w:rPr>
                <w:rStyle w:val="Hyperlink"/>
                <w:noProof/>
              </w:rPr>
              <w:t>Anhang</w:t>
            </w:r>
            <w:r w:rsidR="00912D03">
              <w:rPr>
                <w:noProof/>
                <w:webHidden/>
              </w:rPr>
              <w:tab/>
            </w:r>
            <w:r w:rsidR="00912D03">
              <w:rPr>
                <w:noProof/>
                <w:webHidden/>
              </w:rPr>
              <w:fldChar w:fldCharType="begin"/>
            </w:r>
            <w:r w:rsidR="00912D03">
              <w:rPr>
                <w:noProof/>
                <w:webHidden/>
              </w:rPr>
              <w:instrText xml:space="preserve"> PAGEREF _Toc21211627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29C2CB64" w14:textId="7051761B"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28" w:history="1">
            <w:r w:rsidR="00912D03" w:rsidRPr="00982875">
              <w:rPr>
                <w:rStyle w:val="Hyperlink"/>
                <w:noProof/>
              </w:rPr>
              <w:t>7.1.</w:t>
            </w:r>
            <w:r w:rsidR="00912D03">
              <w:rPr>
                <w:rFonts w:asciiTheme="minorHAnsi" w:eastAsiaTheme="minorEastAsia" w:hAnsiTheme="minorHAnsi"/>
                <w:noProof/>
                <w:lang w:eastAsia="de-DE"/>
              </w:rPr>
              <w:tab/>
            </w:r>
            <w:r w:rsidR="00912D03" w:rsidRPr="00982875">
              <w:rPr>
                <w:rStyle w:val="Hyperlink"/>
                <w:noProof/>
              </w:rPr>
              <w:t>Programmablaufplan (via PapDesigner)</w:t>
            </w:r>
            <w:r w:rsidR="00912D03">
              <w:rPr>
                <w:noProof/>
                <w:webHidden/>
              </w:rPr>
              <w:tab/>
            </w:r>
            <w:r w:rsidR="00912D03">
              <w:rPr>
                <w:noProof/>
                <w:webHidden/>
              </w:rPr>
              <w:fldChar w:fldCharType="begin"/>
            </w:r>
            <w:r w:rsidR="00912D03">
              <w:rPr>
                <w:noProof/>
                <w:webHidden/>
              </w:rPr>
              <w:instrText xml:space="preserve"> PAGEREF _Toc21211628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310172C7" w14:textId="1669CDB3"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29" w:history="1">
            <w:r w:rsidR="00912D03" w:rsidRPr="00982875">
              <w:rPr>
                <w:rStyle w:val="Hyperlink"/>
                <w:noProof/>
              </w:rPr>
              <w:t>7.2.</w:t>
            </w:r>
            <w:r w:rsidR="00912D03">
              <w:rPr>
                <w:rFonts w:asciiTheme="minorHAnsi" w:eastAsiaTheme="minorEastAsia" w:hAnsiTheme="minorHAnsi"/>
                <w:noProof/>
                <w:lang w:eastAsia="de-DE"/>
              </w:rPr>
              <w:tab/>
            </w:r>
            <w:r w:rsidR="00912D03" w:rsidRPr="00982875">
              <w:rPr>
                <w:rStyle w:val="Hyperlink"/>
                <w:noProof/>
              </w:rPr>
              <w:t>Programmcode - Main (via Arduino)</w:t>
            </w:r>
            <w:r w:rsidR="00912D03">
              <w:rPr>
                <w:noProof/>
                <w:webHidden/>
              </w:rPr>
              <w:tab/>
            </w:r>
            <w:r w:rsidR="00912D03">
              <w:rPr>
                <w:noProof/>
                <w:webHidden/>
              </w:rPr>
              <w:fldChar w:fldCharType="begin"/>
            </w:r>
            <w:r w:rsidR="00912D03">
              <w:rPr>
                <w:noProof/>
                <w:webHidden/>
              </w:rPr>
              <w:instrText xml:space="preserve"> PAGEREF _Toc21211629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1F9CFFA8" w14:textId="03077D37"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30" w:history="1">
            <w:r w:rsidR="00912D03" w:rsidRPr="00982875">
              <w:rPr>
                <w:rStyle w:val="Hyperlink"/>
                <w:noProof/>
              </w:rPr>
              <w:t>7.3.</w:t>
            </w:r>
            <w:r w:rsidR="00912D03">
              <w:rPr>
                <w:rFonts w:asciiTheme="minorHAnsi" w:eastAsiaTheme="minorEastAsia" w:hAnsiTheme="minorHAnsi"/>
                <w:noProof/>
                <w:lang w:eastAsia="de-DE"/>
              </w:rPr>
              <w:tab/>
            </w:r>
            <w:r w:rsidR="00912D03" w:rsidRPr="00982875">
              <w:rPr>
                <w:rStyle w:val="Hyperlink"/>
                <w:noProof/>
              </w:rPr>
              <w:t>Programmcode – Motor testen (via Arduino)</w:t>
            </w:r>
            <w:r w:rsidR="00912D03">
              <w:rPr>
                <w:noProof/>
                <w:webHidden/>
              </w:rPr>
              <w:tab/>
            </w:r>
            <w:r w:rsidR="00912D03">
              <w:rPr>
                <w:noProof/>
                <w:webHidden/>
              </w:rPr>
              <w:fldChar w:fldCharType="begin"/>
            </w:r>
            <w:r w:rsidR="00912D03">
              <w:rPr>
                <w:noProof/>
                <w:webHidden/>
              </w:rPr>
              <w:instrText xml:space="preserve"> PAGEREF _Toc21211630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65088ED2" w14:textId="068B36AB" w:rsidR="00912D03" w:rsidRDefault="00AB0291">
          <w:pPr>
            <w:pStyle w:val="Verzeichnis2"/>
            <w:tabs>
              <w:tab w:val="left" w:pos="880"/>
              <w:tab w:val="right" w:leader="dot" w:pos="9062"/>
            </w:tabs>
            <w:rPr>
              <w:rFonts w:asciiTheme="minorHAnsi" w:eastAsiaTheme="minorEastAsia" w:hAnsiTheme="minorHAnsi"/>
              <w:noProof/>
              <w:lang w:eastAsia="de-DE"/>
            </w:rPr>
          </w:pPr>
          <w:hyperlink w:anchor="_Toc21211631" w:history="1">
            <w:r w:rsidR="00912D03" w:rsidRPr="00982875">
              <w:rPr>
                <w:rStyle w:val="Hyperlink"/>
                <w:noProof/>
              </w:rPr>
              <w:t>7.4.</w:t>
            </w:r>
            <w:r w:rsidR="00912D03">
              <w:rPr>
                <w:rFonts w:asciiTheme="minorHAnsi" w:eastAsiaTheme="minorEastAsia" w:hAnsiTheme="minorHAnsi"/>
                <w:noProof/>
                <w:lang w:eastAsia="de-DE"/>
              </w:rPr>
              <w:tab/>
            </w:r>
            <w:r w:rsidR="00912D03" w:rsidRPr="00982875">
              <w:rPr>
                <w:rStyle w:val="Hyperlink"/>
                <w:noProof/>
              </w:rPr>
              <w:t>Programmcode – Sensoren testen (via Arduino)</w:t>
            </w:r>
            <w:r w:rsidR="00912D03">
              <w:rPr>
                <w:noProof/>
                <w:webHidden/>
              </w:rPr>
              <w:tab/>
            </w:r>
            <w:r w:rsidR="00912D03">
              <w:rPr>
                <w:noProof/>
                <w:webHidden/>
              </w:rPr>
              <w:fldChar w:fldCharType="begin"/>
            </w:r>
            <w:r w:rsidR="00912D03">
              <w:rPr>
                <w:noProof/>
                <w:webHidden/>
              </w:rPr>
              <w:instrText xml:space="preserve"> PAGEREF _Toc21211631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528B7645" w14:textId="22218822" w:rsidR="00056E30" w:rsidRDefault="00493A27" w:rsidP="00AC2817">
          <w:pPr>
            <w:rPr>
              <w:b/>
              <w:bCs/>
              <w:noProof/>
            </w:rPr>
          </w:pPr>
          <w:r>
            <w:rPr>
              <w:b/>
              <w:bCs/>
              <w:noProof/>
            </w:rPr>
            <w:fldChar w:fldCharType="end"/>
          </w:r>
        </w:p>
      </w:sdtContent>
    </w:sdt>
    <w:p w14:paraId="22EB915D" w14:textId="77777777" w:rsidR="00710DEA" w:rsidRDefault="00710DEA">
      <w:pPr>
        <w:spacing w:after="160"/>
        <w:rPr>
          <w:rFonts w:asciiTheme="majorHAnsi" w:eastAsiaTheme="majorEastAsia" w:hAnsiTheme="majorHAnsi" w:cstheme="majorBidi"/>
          <w:noProof/>
          <w:color w:val="20A9FB" w:themeColor="accent1" w:themeShade="BF"/>
          <w:sz w:val="32"/>
          <w:szCs w:val="32"/>
          <w:lang w:eastAsia="de-DE"/>
        </w:rPr>
      </w:pPr>
      <w:r>
        <w:rPr>
          <w:noProof/>
        </w:rPr>
        <w:br w:type="page"/>
      </w:r>
    </w:p>
    <w:p w14:paraId="4DEEC8D7" w14:textId="498C3574" w:rsidR="00FE2509" w:rsidRDefault="00FA10C0" w:rsidP="007C5A73">
      <w:pPr>
        <w:pStyle w:val="Inhaltsverzeichnisberschrift"/>
        <w:rPr>
          <w:noProof/>
        </w:rPr>
      </w:pPr>
      <w:r>
        <w:rPr>
          <w:noProof/>
        </w:rPr>
        <w:lastRenderedPageBreak/>
        <w:t>Einbindung</w:t>
      </w:r>
      <w:r w:rsidR="007C5A73">
        <w:rPr>
          <w:noProof/>
        </w:rPr>
        <w:t>sverzeichnis</w:t>
      </w:r>
    </w:p>
    <w:p w14:paraId="02D12315" w14:textId="51A768C8" w:rsidR="00A026CF" w:rsidRDefault="00CB6340">
      <w:pPr>
        <w:pStyle w:val="Abbildungsverzeichnis"/>
        <w:tabs>
          <w:tab w:val="right" w:leader="dot" w:pos="9062"/>
        </w:tabs>
        <w:rPr>
          <w:rFonts w:asciiTheme="minorHAnsi" w:eastAsiaTheme="minorEastAsia" w:hAnsiTheme="minorHAnsi"/>
          <w:noProof/>
          <w:lang w:eastAsia="de-DE"/>
        </w:rPr>
      </w:pPr>
      <w:r>
        <w:rPr>
          <w:b/>
          <w:bCs/>
          <w:noProof/>
        </w:rPr>
        <w:fldChar w:fldCharType="begin"/>
      </w:r>
      <w:r>
        <w:rPr>
          <w:b/>
          <w:bCs/>
          <w:noProof/>
        </w:rPr>
        <w:instrText xml:space="preserve"> TOC \h \z \c "Medium" </w:instrText>
      </w:r>
      <w:r>
        <w:rPr>
          <w:b/>
          <w:bCs/>
          <w:noProof/>
        </w:rPr>
        <w:fldChar w:fldCharType="separate"/>
      </w:r>
      <w:hyperlink w:anchor="_Toc20955645" w:history="1">
        <w:r w:rsidR="00A026CF" w:rsidRPr="005700D9">
          <w:rPr>
            <w:rStyle w:val="Hyperlink"/>
            <w:noProof/>
          </w:rPr>
          <w:t>Video 1: Das Gestell erklärt (YouTube)</w:t>
        </w:r>
        <w:r w:rsidR="00A026CF">
          <w:rPr>
            <w:noProof/>
            <w:webHidden/>
          </w:rPr>
          <w:tab/>
        </w:r>
        <w:r w:rsidR="00A026CF">
          <w:rPr>
            <w:noProof/>
            <w:webHidden/>
          </w:rPr>
          <w:fldChar w:fldCharType="begin"/>
        </w:r>
        <w:r w:rsidR="00A026CF">
          <w:rPr>
            <w:noProof/>
            <w:webHidden/>
          </w:rPr>
          <w:instrText xml:space="preserve"> PAGEREF _Toc20955645 \h </w:instrText>
        </w:r>
        <w:r w:rsidR="00A026CF">
          <w:rPr>
            <w:noProof/>
            <w:webHidden/>
          </w:rPr>
        </w:r>
        <w:r w:rsidR="00A026CF">
          <w:rPr>
            <w:noProof/>
            <w:webHidden/>
          </w:rPr>
          <w:fldChar w:fldCharType="separate"/>
        </w:r>
        <w:r w:rsidR="00A026CF">
          <w:rPr>
            <w:noProof/>
            <w:webHidden/>
          </w:rPr>
          <w:t>2</w:t>
        </w:r>
        <w:r w:rsidR="00A026CF">
          <w:rPr>
            <w:noProof/>
            <w:webHidden/>
          </w:rPr>
          <w:fldChar w:fldCharType="end"/>
        </w:r>
      </w:hyperlink>
    </w:p>
    <w:p w14:paraId="2C3B8458" w14:textId="4BB778AF" w:rsidR="00A026CF" w:rsidRDefault="00AB0291">
      <w:pPr>
        <w:pStyle w:val="Abbildungsverzeichnis"/>
        <w:tabs>
          <w:tab w:val="right" w:leader="dot" w:pos="9062"/>
        </w:tabs>
        <w:rPr>
          <w:rFonts w:asciiTheme="minorHAnsi" w:eastAsiaTheme="minorEastAsia" w:hAnsiTheme="minorHAnsi"/>
          <w:noProof/>
          <w:lang w:eastAsia="de-DE"/>
        </w:rPr>
      </w:pPr>
      <w:hyperlink w:anchor="_Toc20955646" w:history="1">
        <w:r w:rsidR="00A026CF" w:rsidRPr="005700D9">
          <w:rPr>
            <w:rStyle w:val="Hyperlink"/>
            <w:noProof/>
          </w:rPr>
          <w:t>Video 2: Die Sortierscheibe erklärt (YouTube)</w:t>
        </w:r>
        <w:r w:rsidR="00A026CF">
          <w:rPr>
            <w:noProof/>
            <w:webHidden/>
          </w:rPr>
          <w:tab/>
        </w:r>
        <w:r w:rsidR="00A026CF">
          <w:rPr>
            <w:noProof/>
            <w:webHidden/>
          </w:rPr>
          <w:fldChar w:fldCharType="begin"/>
        </w:r>
        <w:r w:rsidR="00A026CF">
          <w:rPr>
            <w:noProof/>
            <w:webHidden/>
          </w:rPr>
          <w:instrText xml:space="preserve"> PAGEREF _Toc20955646 \h </w:instrText>
        </w:r>
        <w:r w:rsidR="00A026CF">
          <w:rPr>
            <w:noProof/>
            <w:webHidden/>
          </w:rPr>
        </w:r>
        <w:r w:rsidR="00A026CF">
          <w:rPr>
            <w:noProof/>
            <w:webHidden/>
          </w:rPr>
          <w:fldChar w:fldCharType="separate"/>
        </w:r>
        <w:r w:rsidR="00A026CF">
          <w:rPr>
            <w:noProof/>
            <w:webHidden/>
          </w:rPr>
          <w:t>3</w:t>
        </w:r>
        <w:r w:rsidR="00A026CF">
          <w:rPr>
            <w:noProof/>
            <w:webHidden/>
          </w:rPr>
          <w:fldChar w:fldCharType="end"/>
        </w:r>
      </w:hyperlink>
    </w:p>
    <w:p w14:paraId="0250E1CB" w14:textId="6213EAF7" w:rsidR="00A026CF" w:rsidRDefault="00AB0291">
      <w:pPr>
        <w:pStyle w:val="Abbildungsverzeichnis"/>
        <w:tabs>
          <w:tab w:val="right" w:leader="dot" w:pos="9062"/>
        </w:tabs>
        <w:rPr>
          <w:rFonts w:asciiTheme="minorHAnsi" w:eastAsiaTheme="minorEastAsia" w:hAnsiTheme="minorHAnsi"/>
          <w:noProof/>
          <w:lang w:eastAsia="de-DE"/>
        </w:rPr>
      </w:pPr>
      <w:hyperlink w:anchor="_Toc20955647" w:history="1">
        <w:r w:rsidR="00A026CF" w:rsidRPr="005700D9">
          <w:rPr>
            <w:rStyle w:val="Hyperlink"/>
            <w:noProof/>
          </w:rPr>
          <w:t>Video 3: Die Sperrscheibe erklärt (YouTube)</w:t>
        </w:r>
        <w:r w:rsidR="00A026CF">
          <w:rPr>
            <w:noProof/>
            <w:webHidden/>
          </w:rPr>
          <w:tab/>
        </w:r>
        <w:r w:rsidR="00A026CF">
          <w:rPr>
            <w:noProof/>
            <w:webHidden/>
          </w:rPr>
          <w:fldChar w:fldCharType="begin"/>
        </w:r>
        <w:r w:rsidR="00A026CF">
          <w:rPr>
            <w:noProof/>
            <w:webHidden/>
          </w:rPr>
          <w:instrText xml:space="preserve"> PAGEREF _Toc20955647 \h </w:instrText>
        </w:r>
        <w:r w:rsidR="00A026CF">
          <w:rPr>
            <w:noProof/>
            <w:webHidden/>
          </w:rPr>
        </w:r>
        <w:r w:rsidR="00A026CF">
          <w:rPr>
            <w:noProof/>
            <w:webHidden/>
          </w:rPr>
          <w:fldChar w:fldCharType="separate"/>
        </w:r>
        <w:r w:rsidR="00A026CF">
          <w:rPr>
            <w:noProof/>
            <w:webHidden/>
          </w:rPr>
          <w:t>3</w:t>
        </w:r>
        <w:r w:rsidR="00A026CF">
          <w:rPr>
            <w:noProof/>
            <w:webHidden/>
          </w:rPr>
          <w:fldChar w:fldCharType="end"/>
        </w:r>
      </w:hyperlink>
    </w:p>
    <w:p w14:paraId="41FDE92B" w14:textId="2058CA33" w:rsidR="00052FFE" w:rsidRPr="00052FFE" w:rsidRDefault="00CB6340" w:rsidP="00052FFE">
      <w:pPr>
        <w:pStyle w:val="Abbildungsverzeichnis"/>
        <w:tabs>
          <w:tab w:val="right" w:leader="dot" w:pos="9062"/>
        </w:tabs>
        <w:rPr>
          <w:b/>
          <w:bCs/>
          <w:noProof/>
        </w:rPr>
      </w:pPr>
      <w:r>
        <w:rPr>
          <w:b/>
          <w:bCs/>
          <w:noProof/>
        </w:rPr>
        <w:fldChar w:fldCharType="end"/>
      </w:r>
    </w:p>
    <w:p w14:paraId="4FD4CD51" w14:textId="14A91E45" w:rsidR="00FA10C0" w:rsidRDefault="00A63AC7" w:rsidP="00052FFE">
      <w:pPr>
        <w:pStyle w:val="Inhaltsverzeichnisberschrift"/>
        <w:rPr>
          <w:noProof/>
        </w:rPr>
      </w:pPr>
      <w:r>
        <w:rPr>
          <w:noProof/>
        </w:rPr>
        <w:t>A</w:t>
      </w:r>
      <w:r w:rsidR="00052FFE">
        <w:rPr>
          <w:noProof/>
        </w:rPr>
        <w:t>bbildungsverzeichnis</w:t>
      </w:r>
    </w:p>
    <w:p w14:paraId="0DE3C4D5" w14:textId="272300FA" w:rsidR="00A56FC4" w:rsidRDefault="00FA10C0">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9" w:anchor="_Toc21261312" w:history="1">
        <w:r w:rsidR="00A56FC4" w:rsidRPr="0027503B">
          <w:rPr>
            <w:rStyle w:val="Hyperlink"/>
            <w:noProof/>
          </w:rPr>
          <w:t>Abbildung 1: Programmablaufplan, grundlegend</w:t>
        </w:r>
        <w:r w:rsidR="00A56FC4">
          <w:rPr>
            <w:noProof/>
            <w:webHidden/>
          </w:rPr>
          <w:tab/>
        </w:r>
        <w:r w:rsidR="00A56FC4">
          <w:rPr>
            <w:noProof/>
            <w:webHidden/>
          </w:rPr>
          <w:fldChar w:fldCharType="begin"/>
        </w:r>
        <w:r w:rsidR="00A56FC4">
          <w:rPr>
            <w:noProof/>
            <w:webHidden/>
          </w:rPr>
          <w:instrText xml:space="preserve"> PAGEREF _Toc21261312 \h </w:instrText>
        </w:r>
        <w:r w:rsidR="00A56FC4">
          <w:rPr>
            <w:noProof/>
            <w:webHidden/>
          </w:rPr>
        </w:r>
        <w:r w:rsidR="00A56FC4">
          <w:rPr>
            <w:noProof/>
            <w:webHidden/>
          </w:rPr>
          <w:fldChar w:fldCharType="separate"/>
        </w:r>
        <w:r w:rsidR="00A56FC4">
          <w:rPr>
            <w:noProof/>
            <w:webHidden/>
          </w:rPr>
          <w:t>4</w:t>
        </w:r>
        <w:r w:rsidR="00A56FC4">
          <w:rPr>
            <w:noProof/>
            <w:webHidden/>
          </w:rPr>
          <w:fldChar w:fldCharType="end"/>
        </w:r>
      </w:hyperlink>
    </w:p>
    <w:p w14:paraId="7602CFC8" w14:textId="73777870" w:rsidR="00A56FC4" w:rsidRDefault="00AB0291">
      <w:pPr>
        <w:pStyle w:val="Abbildungsverzeichnis"/>
        <w:tabs>
          <w:tab w:val="right" w:leader="dot" w:pos="9062"/>
        </w:tabs>
        <w:rPr>
          <w:rFonts w:asciiTheme="minorHAnsi" w:eastAsiaTheme="minorEastAsia" w:hAnsiTheme="minorHAnsi"/>
          <w:noProof/>
          <w:lang w:eastAsia="de-DE"/>
        </w:rPr>
      </w:pPr>
      <w:hyperlink w:anchor="_Toc21261313" w:history="1">
        <w:r w:rsidR="00A56FC4" w:rsidRPr="0027503B">
          <w:rPr>
            <w:rStyle w:val="Hyperlink"/>
            <w:noProof/>
          </w:rPr>
          <w:t>Abbildung 2: Schaltplan</w:t>
        </w:r>
        <w:r w:rsidR="00A56FC4">
          <w:rPr>
            <w:noProof/>
            <w:webHidden/>
          </w:rPr>
          <w:tab/>
        </w:r>
        <w:r w:rsidR="00A56FC4">
          <w:rPr>
            <w:noProof/>
            <w:webHidden/>
          </w:rPr>
          <w:fldChar w:fldCharType="begin"/>
        </w:r>
        <w:r w:rsidR="00A56FC4">
          <w:rPr>
            <w:noProof/>
            <w:webHidden/>
          </w:rPr>
          <w:instrText xml:space="preserve"> PAGEREF _Toc21261313 \h </w:instrText>
        </w:r>
        <w:r w:rsidR="00A56FC4">
          <w:rPr>
            <w:noProof/>
            <w:webHidden/>
          </w:rPr>
        </w:r>
        <w:r w:rsidR="00A56FC4">
          <w:rPr>
            <w:noProof/>
            <w:webHidden/>
          </w:rPr>
          <w:fldChar w:fldCharType="separate"/>
        </w:r>
        <w:r w:rsidR="00A56FC4">
          <w:rPr>
            <w:noProof/>
            <w:webHidden/>
          </w:rPr>
          <w:t>7</w:t>
        </w:r>
        <w:r w:rsidR="00A56FC4">
          <w:rPr>
            <w:noProof/>
            <w:webHidden/>
          </w:rPr>
          <w:fldChar w:fldCharType="end"/>
        </w:r>
      </w:hyperlink>
    </w:p>
    <w:p w14:paraId="64EA1288" w14:textId="4EF8F9EA" w:rsidR="00A56FC4" w:rsidRDefault="00AB0291">
      <w:pPr>
        <w:pStyle w:val="Abbildungsverzeichnis"/>
        <w:tabs>
          <w:tab w:val="right" w:leader="dot" w:pos="9062"/>
        </w:tabs>
        <w:rPr>
          <w:rFonts w:asciiTheme="minorHAnsi" w:eastAsiaTheme="minorEastAsia" w:hAnsiTheme="minorHAnsi"/>
          <w:noProof/>
          <w:lang w:eastAsia="de-DE"/>
        </w:rPr>
      </w:pPr>
      <w:hyperlink r:id="rId10" w:anchor="_Toc21261314" w:history="1">
        <w:r w:rsidR="00A56FC4" w:rsidRPr="0027503B">
          <w:rPr>
            <w:rStyle w:val="Hyperlink"/>
            <w:noProof/>
          </w:rPr>
          <w:t>Abbildung 3: Gantt - Diagramm</w:t>
        </w:r>
        <w:r w:rsidR="00A56FC4">
          <w:rPr>
            <w:noProof/>
            <w:webHidden/>
          </w:rPr>
          <w:tab/>
        </w:r>
        <w:r w:rsidR="00A56FC4">
          <w:rPr>
            <w:noProof/>
            <w:webHidden/>
          </w:rPr>
          <w:fldChar w:fldCharType="begin"/>
        </w:r>
        <w:r w:rsidR="00A56FC4">
          <w:rPr>
            <w:noProof/>
            <w:webHidden/>
          </w:rPr>
          <w:instrText xml:space="preserve"> PAGEREF _Toc21261314 \h </w:instrText>
        </w:r>
        <w:r w:rsidR="00A56FC4">
          <w:rPr>
            <w:noProof/>
            <w:webHidden/>
          </w:rPr>
        </w:r>
        <w:r w:rsidR="00A56FC4">
          <w:rPr>
            <w:noProof/>
            <w:webHidden/>
          </w:rPr>
          <w:fldChar w:fldCharType="separate"/>
        </w:r>
        <w:r w:rsidR="00A56FC4">
          <w:rPr>
            <w:noProof/>
            <w:webHidden/>
          </w:rPr>
          <w:t>8</w:t>
        </w:r>
        <w:r w:rsidR="00A56FC4">
          <w:rPr>
            <w:noProof/>
            <w:webHidden/>
          </w:rPr>
          <w:fldChar w:fldCharType="end"/>
        </w:r>
      </w:hyperlink>
    </w:p>
    <w:p w14:paraId="02D5D463" w14:textId="1320B57A" w:rsidR="00A56FC4" w:rsidRDefault="00AB0291">
      <w:pPr>
        <w:pStyle w:val="Abbildungsverzeichnis"/>
        <w:tabs>
          <w:tab w:val="right" w:leader="dot" w:pos="9062"/>
        </w:tabs>
        <w:rPr>
          <w:rFonts w:asciiTheme="minorHAnsi" w:eastAsiaTheme="minorEastAsia" w:hAnsiTheme="minorHAnsi"/>
          <w:noProof/>
          <w:lang w:eastAsia="de-DE"/>
        </w:rPr>
      </w:pPr>
      <w:hyperlink r:id="rId11" w:anchor="_Toc21261315" w:history="1">
        <w:r w:rsidR="00A56FC4" w:rsidRPr="0027503B">
          <w:rPr>
            <w:rStyle w:val="Hyperlink"/>
            <w:noProof/>
          </w:rPr>
          <w:t>Abbildung 4: PAP - Main</w:t>
        </w:r>
        <w:r w:rsidR="00A56FC4">
          <w:rPr>
            <w:noProof/>
            <w:webHidden/>
          </w:rPr>
          <w:tab/>
        </w:r>
        <w:r w:rsidR="00A56FC4">
          <w:rPr>
            <w:noProof/>
            <w:webHidden/>
          </w:rPr>
          <w:fldChar w:fldCharType="begin"/>
        </w:r>
        <w:r w:rsidR="00A56FC4">
          <w:rPr>
            <w:noProof/>
            <w:webHidden/>
          </w:rPr>
          <w:instrText xml:space="preserve"> PAGEREF _Toc21261315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6041796F" w14:textId="7A74180E" w:rsidR="00A56FC4" w:rsidRDefault="00AB0291">
      <w:pPr>
        <w:pStyle w:val="Abbildungsverzeichnis"/>
        <w:tabs>
          <w:tab w:val="right" w:leader="dot" w:pos="9062"/>
        </w:tabs>
        <w:rPr>
          <w:rFonts w:asciiTheme="minorHAnsi" w:eastAsiaTheme="minorEastAsia" w:hAnsiTheme="minorHAnsi"/>
          <w:noProof/>
          <w:lang w:eastAsia="de-DE"/>
        </w:rPr>
      </w:pPr>
      <w:hyperlink r:id="rId12" w:anchor="_Toc21261316" w:history="1">
        <w:r w:rsidR="00A56FC4" w:rsidRPr="0027503B">
          <w:rPr>
            <w:rStyle w:val="Hyperlink"/>
            <w:noProof/>
          </w:rPr>
          <w:t>Abbildung 5: PAP - Motor bewegen</w:t>
        </w:r>
        <w:r w:rsidR="00A56FC4">
          <w:rPr>
            <w:noProof/>
            <w:webHidden/>
          </w:rPr>
          <w:tab/>
        </w:r>
        <w:r w:rsidR="00A56FC4">
          <w:rPr>
            <w:noProof/>
            <w:webHidden/>
          </w:rPr>
          <w:fldChar w:fldCharType="begin"/>
        </w:r>
        <w:r w:rsidR="00A56FC4">
          <w:rPr>
            <w:noProof/>
            <w:webHidden/>
          </w:rPr>
          <w:instrText xml:space="preserve"> PAGEREF _Toc21261316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4ADC7C41" w14:textId="30F2C8AB" w:rsidR="00A56FC4" w:rsidRDefault="00AB0291">
      <w:pPr>
        <w:pStyle w:val="Abbildungsverzeichnis"/>
        <w:tabs>
          <w:tab w:val="right" w:leader="dot" w:pos="9062"/>
        </w:tabs>
        <w:rPr>
          <w:rFonts w:asciiTheme="minorHAnsi" w:eastAsiaTheme="minorEastAsia" w:hAnsiTheme="minorHAnsi"/>
          <w:noProof/>
          <w:lang w:eastAsia="de-DE"/>
        </w:rPr>
      </w:pPr>
      <w:hyperlink r:id="rId13" w:anchor="_Toc21261317" w:history="1">
        <w:r w:rsidR="00A56FC4" w:rsidRPr="0027503B">
          <w:rPr>
            <w:rStyle w:val="Hyperlink"/>
            <w:noProof/>
          </w:rPr>
          <w:t>Abbildung 6: PAP - Farbe erkennen</w:t>
        </w:r>
        <w:r w:rsidR="00A56FC4">
          <w:rPr>
            <w:noProof/>
            <w:webHidden/>
          </w:rPr>
          <w:tab/>
        </w:r>
        <w:r w:rsidR="00A56FC4">
          <w:rPr>
            <w:noProof/>
            <w:webHidden/>
          </w:rPr>
          <w:fldChar w:fldCharType="begin"/>
        </w:r>
        <w:r w:rsidR="00A56FC4">
          <w:rPr>
            <w:noProof/>
            <w:webHidden/>
          </w:rPr>
          <w:instrText xml:space="preserve"> PAGEREF _Toc21261317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0797ADCC" w14:textId="506B9581" w:rsidR="00A56FC4" w:rsidRDefault="00AB0291">
      <w:pPr>
        <w:pStyle w:val="Abbildungsverzeichnis"/>
        <w:tabs>
          <w:tab w:val="right" w:leader="dot" w:pos="9062"/>
        </w:tabs>
        <w:rPr>
          <w:rFonts w:asciiTheme="minorHAnsi" w:eastAsiaTheme="minorEastAsia" w:hAnsiTheme="minorHAnsi"/>
          <w:noProof/>
          <w:lang w:eastAsia="de-DE"/>
        </w:rPr>
      </w:pPr>
      <w:hyperlink r:id="rId14" w:anchor="_Toc21261318" w:history="1">
        <w:r w:rsidR="00A56FC4" w:rsidRPr="0027503B">
          <w:rPr>
            <w:rStyle w:val="Hyperlink"/>
            <w:noProof/>
          </w:rPr>
          <w:t>Abbildung 7: PAP - Motor steuern</w:t>
        </w:r>
        <w:r w:rsidR="00A56FC4">
          <w:rPr>
            <w:noProof/>
            <w:webHidden/>
          </w:rPr>
          <w:tab/>
        </w:r>
        <w:r w:rsidR="00A56FC4">
          <w:rPr>
            <w:noProof/>
            <w:webHidden/>
          </w:rPr>
          <w:fldChar w:fldCharType="begin"/>
        </w:r>
        <w:r w:rsidR="00A56FC4">
          <w:rPr>
            <w:noProof/>
            <w:webHidden/>
          </w:rPr>
          <w:instrText xml:space="preserve"> PAGEREF _Toc21261318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1EDA13CE" w14:textId="778F7F1C" w:rsidR="00B001B7" w:rsidRDefault="00FA10C0" w:rsidP="00B001B7">
      <w:pPr>
        <w:sectPr w:rsidR="00B001B7" w:rsidSect="00267396">
          <w:headerReference w:type="default" r:id="rId15"/>
          <w:headerReference w:type="first" r:id="rId16"/>
          <w:type w:val="continuous"/>
          <w:pgSz w:w="11906" w:h="16838"/>
          <w:pgMar w:top="1417" w:right="1417" w:bottom="1134" w:left="1417" w:header="708" w:footer="708" w:gutter="0"/>
          <w:pgNumType w:start="1"/>
          <w:cols w:space="708"/>
          <w:titlePg/>
          <w:docGrid w:linePitch="360"/>
        </w:sectPr>
      </w:pPr>
      <w:r>
        <w:fldChar w:fldCharType="end"/>
      </w:r>
    </w:p>
    <w:p w14:paraId="4CBAD5CF" w14:textId="36B6D36F" w:rsidR="005B5227" w:rsidRDefault="00317886" w:rsidP="00B001B7">
      <w:pPr>
        <w:pStyle w:val="1num"/>
      </w:pPr>
      <w:bookmarkStart w:id="1" w:name="_Toc21211598"/>
      <w:r>
        <w:lastRenderedPageBreak/>
        <w:t>Einleitung</w:t>
      </w:r>
      <w:bookmarkEnd w:id="1"/>
    </w:p>
    <w:p w14:paraId="4D0BD19A" w14:textId="77777777" w:rsidR="00470E9F" w:rsidRDefault="005C4C00" w:rsidP="000665AE">
      <w:pPr>
        <w:jc w:val="both"/>
      </w:pPr>
      <w:r>
        <w:t>Das Projekt und die Dokumentation wurden durch die Autoren eigenständig durchgeführt und dokumentiert.</w:t>
      </w:r>
      <w:r w:rsidR="00BC5056">
        <w:t xml:space="preserve"> Betreut wurde es von Herrn Hennig und wurde im Schulunterricht am Heinz-Nixdorf Berufskolleg durchgeführt. </w:t>
      </w:r>
      <w:r>
        <w:t xml:space="preserve">Die Projektarbeit inklusive Dokumentation ist </w:t>
      </w:r>
      <w:r w:rsidR="00EC1CCF">
        <w:t xml:space="preserve">geistiges Eigentum </w:t>
      </w:r>
      <w:r>
        <w:t>nach §2 UrhG und darf lediglich durch Rechteinhaber (Autoren) und berechtige Dritte (Angestellte Lehrer des Heinz – Nixdorf Berufskolleg</w:t>
      </w:r>
      <w:r w:rsidR="008A2A28">
        <w:t>s</w:t>
      </w:r>
      <w:r>
        <w:t>)</w:t>
      </w:r>
      <w:r w:rsidR="00EC1CCF">
        <w:t xml:space="preserve"> nach §§ 15, 16, 17,18 &amp; 19 UrhG verwertet werden.</w:t>
      </w:r>
    </w:p>
    <w:p w14:paraId="4483795C" w14:textId="7ADD6DCE" w:rsidR="00513526" w:rsidRPr="00B76A0D" w:rsidRDefault="00317886" w:rsidP="00B76A0D">
      <w:pPr>
        <w:pStyle w:val="1num"/>
      </w:pPr>
      <w:bookmarkStart w:id="2" w:name="_Toc21211599"/>
      <w:r w:rsidRPr="00B76A0D">
        <w:t>Projektbeschreibung</w:t>
      </w:r>
      <w:bookmarkEnd w:id="2"/>
    </w:p>
    <w:p w14:paraId="47472577" w14:textId="6386C6BF" w:rsidR="008D4AC5" w:rsidRPr="00B76A0D" w:rsidRDefault="008D4AC5" w:rsidP="00B76A0D">
      <w:pPr>
        <w:pStyle w:val="2num"/>
      </w:pPr>
      <w:bookmarkStart w:id="3" w:name="_Toc21211600"/>
      <w:r w:rsidRPr="00B76A0D">
        <w:t>Organisatorische Vorgaben</w:t>
      </w:r>
      <w:bookmarkEnd w:id="3"/>
    </w:p>
    <w:p w14:paraId="75732A8C" w14:textId="1AAE5C21" w:rsidR="00DC1C91" w:rsidRPr="00DC1C91" w:rsidRDefault="00DC1C91" w:rsidP="000665AE">
      <w:pPr>
        <w:jc w:val="both"/>
      </w:pPr>
      <w:r>
        <w:t>Das Projekt wurde im Zeitraum vom 11.09.2019 bis 01.03.2020 durchgeführt. Je 2 Unterrichtsstunden finden in einem 2-Wochen-Rhythmus statt.</w:t>
      </w:r>
    </w:p>
    <w:p w14:paraId="563E6D7F" w14:textId="330020FE" w:rsidR="008D4AC5" w:rsidRDefault="008D4AC5" w:rsidP="00B76A0D">
      <w:pPr>
        <w:pStyle w:val="2num"/>
      </w:pPr>
      <w:bookmarkStart w:id="4" w:name="_Toc21211601"/>
      <w:r>
        <w:t>Problemanalyse | Projekt – Ziel</w:t>
      </w:r>
      <w:bookmarkEnd w:id="4"/>
    </w:p>
    <w:p w14:paraId="26FE8505" w14:textId="2F7531CA" w:rsidR="00B61BA9" w:rsidRPr="00B61BA9" w:rsidRDefault="00B61BA9" w:rsidP="000665AE">
      <w:pPr>
        <w:jc w:val="both"/>
      </w:pPr>
      <w:r>
        <w:t>Das betreffende System (Bonbon – Abfüllanlage) verfügt derzeit nicht über eine Methode, neue, unsortierte Schokoladenkugeln zu sortieren. Diese müssen per Hand sortiert und in das richtige Fach gelegt werden. Das Projekt dient zur Konzipierung und Umsetzung eines Geräts, welches den Sortierprozess vereinfachen soll.</w:t>
      </w:r>
    </w:p>
    <w:p w14:paraId="6790B6E7" w14:textId="6431968B" w:rsidR="008D4AC5" w:rsidRDefault="008D4AC5" w:rsidP="00B76A0D">
      <w:pPr>
        <w:pStyle w:val="2num"/>
      </w:pPr>
      <w:bookmarkStart w:id="5" w:name="_Toc21211602"/>
      <w:r>
        <w:t>Beteiligte</w:t>
      </w:r>
      <w:bookmarkEnd w:id="5"/>
    </w:p>
    <w:p w14:paraId="5D693FE4" w14:textId="35585746" w:rsidR="00DC3FE1" w:rsidRDefault="00DC3FE1" w:rsidP="000665AE">
      <w:pPr>
        <w:jc w:val="both"/>
      </w:pPr>
      <w:r>
        <w:t xml:space="preserve">Das Projekt wird gemeinsam von den drei Autoren Niklas Kamm, Julian Krieger und Pascal Gläß durchgeführt und dokumentiert. Im Rahmen des Schulunterrichts </w:t>
      </w:r>
      <w:r w:rsidR="00E144B5">
        <w:t>wird das Projekt von</w:t>
      </w:r>
      <w:r>
        <w:t xml:space="preserve"> Herr Hennig im Fach „Rechner- und Systemtechnik“</w:t>
      </w:r>
      <w:r w:rsidR="00E144B5">
        <w:t xml:space="preserve"> betreut</w:t>
      </w:r>
      <w:r>
        <w:t>.</w:t>
      </w:r>
    </w:p>
    <w:p w14:paraId="1918E349" w14:textId="012861FD" w:rsidR="00C11888" w:rsidRDefault="00C11888" w:rsidP="00C11888">
      <w:pPr>
        <w:pStyle w:val="2num"/>
      </w:pPr>
      <w:bookmarkStart w:id="6" w:name="_Toc21211603"/>
      <w:r>
        <w:t>Verlinkungen auf Websites</w:t>
      </w:r>
      <w:bookmarkEnd w:id="6"/>
    </w:p>
    <w:p w14:paraId="0543D4EC" w14:textId="322B349C" w:rsidR="00C11888" w:rsidRDefault="00C11888" w:rsidP="00C11888">
      <w:r>
        <w:t>In der Dokumentation folgen viele Verlinkungen auf folgende Websites:</w:t>
      </w:r>
    </w:p>
    <w:p w14:paraId="3E8E0E1A" w14:textId="479C1D77" w:rsidR="00C11888" w:rsidRDefault="00AB0291" w:rsidP="00C11888">
      <w:pPr>
        <w:pStyle w:val="Listenabsatz"/>
        <w:numPr>
          <w:ilvl w:val="0"/>
          <w:numId w:val="15"/>
        </w:numPr>
      </w:pPr>
      <w:hyperlink r:id="rId17" w:history="1">
        <w:r w:rsidR="00C11888" w:rsidRPr="00C11888">
          <w:rPr>
            <w:rStyle w:val="Hyperlink"/>
          </w:rPr>
          <w:t>YouTube</w:t>
        </w:r>
      </w:hyperlink>
      <w:r w:rsidR="00C11888">
        <w:t xml:space="preserve"> – Einbindungen von Videos</w:t>
      </w:r>
    </w:p>
    <w:p w14:paraId="1E654E94" w14:textId="692D8FF2" w:rsidR="00C11888" w:rsidRDefault="00AB0291" w:rsidP="00C11888">
      <w:pPr>
        <w:pStyle w:val="Listenabsatz"/>
        <w:numPr>
          <w:ilvl w:val="0"/>
          <w:numId w:val="15"/>
        </w:numPr>
      </w:pPr>
      <w:hyperlink r:id="rId18" w:history="1">
        <w:r w:rsidR="00C11888" w:rsidRPr="00C11888">
          <w:rPr>
            <w:rStyle w:val="Hyperlink"/>
          </w:rPr>
          <w:t>GitHub</w:t>
        </w:r>
      </w:hyperlink>
      <w:r w:rsidR="00C11888">
        <w:t xml:space="preserve"> – Verwaltung des gesamten Projekts</w:t>
      </w:r>
    </w:p>
    <w:p w14:paraId="6A0C6E26" w14:textId="28902B95" w:rsidR="00C11888" w:rsidRPr="00C11888" w:rsidRDefault="00AB0291" w:rsidP="00C11888">
      <w:pPr>
        <w:pStyle w:val="Listenabsatz"/>
        <w:numPr>
          <w:ilvl w:val="0"/>
          <w:numId w:val="15"/>
        </w:numPr>
      </w:pPr>
      <w:hyperlink r:id="rId19" w:history="1">
        <w:r w:rsidR="00C11888" w:rsidRPr="00C11888">
          <w:rPr>
            <w:rStyle w:val="Hyperlink"/>
          </w:rPr>
          <w:t>rs.krieger-blog.de</w:t>
        </w:r>
      </w:hyperlink>
      <w:r w:rsidR="00C11888">
        <w:t xml:space="preserve"> – Eine Website von Julian Krieger erstellt</w:t>
      </w:r>
      <w:r w:rsidR="00C11888">
        <w:br/>
        <w:t>Viele zusätzliche Informationen, welche wir angeben, sind dort aufgelistet und verfügbar.</w:t>
      </w:r>
    </w:p>
    <w:p w14:paraId="1D78D5CA" w14:textId="28D9B9A1" w:rsidR="000665AE" w:rsidRDefault="000665AE">
      <w:pPr>
        <w:spacing w:after="160"/>
      </w:pPr>
      <w:r>
        <w:br w:type="page"/>
      </w:r>
    </w:p>
    <w:p w14:paraId="6A87CA72" w14:textId="5B87C964" w:rsidR="00317886" w:rsidRDefault="00317886" w:rsidP="00B76A0D">
      <w:pPr>
        <w:pStyle w:val="1num"/>
      </w:pPr>
      <w:bookmarkStart w:id="7" w:name="_Toc21211604"/>
      <w:r w:rsidRPr="00470E9F">
        <w:lastRenderedPageBreak/>
        <w:t>Projektplanung</w:t>
      </w:r>
      <w:bookmarkEnd w:id="7"/>
    </w:p>
    <w:p w14:paraId="6A54C1FD" w14:textId="16B6C2D2" w:rsidR="00651C68" w:rsidRDefault="001B5BC9" w:rsidP="00C95ABD">
      <w:pPr>
        <w:pStyle w:val="2num"/>
      </w:pPr>
      <w:bookmarkStart w:id="8" w:name="_Toc21211605"/>
      <w:r>
        <w:t>Verwendete Systeme und Programme</w:t>
      </w:r>
      <w:bookmarkEnd w:id="8"/>
    </w:p>
    <w:p w14:paraId="53E2BFD2" w14:textId="77777777" w:rsidR="00C95ABD" w:rsidRDefault="00C95ABD" w:rsidP="00C95ABD">
      <w:r>
        <w:t>Für das Projekt haben wir viele verschiedene Programme benutzt, jede Software nach Kategorie sortiert.</w:t>
      </w:r>
    </w:p>
    <w:p w14:paraId="7C5CA28A" w14:textId="7C7714CA" w:rsidR="00C95ABD" w:rsidRPr="00C95ABD" w:rsidRDefault="00C95ABD" w:rsidP="00C95ABD">
      <w:r>
        <w:t xml:space="preserve">Wir haben hauptsächlich das </w:t>
      </w:r>
      <w:r w:rsidR="00EC0DBC">
        <w:t>Betriebssystem</w:t>
      </w:r>
      <w:r>
        <w:t xml:space="preserve"> Windows 10 benutzt. Außerdem hat Julian mit Ubuntu 19.10 gearbeitet. Sämtliche Programme sind für Windows 10 verfügbar.</w:t>
      </w:r>
    </w:p>
    <w:p w14:paraId="0719E629" w14:textId="5BEF8B41" w:rsidR="001C2C6B" w:rsidRDefault="00C95ABD" w:rsidP="00651C68">
      <w:pPr>
        <w:pStyle w:val="3num"/>
      </w:pPr>
      <w:r>
        <w:t>Dokumentation und Planung</w:t>
      </w:r>
    </w:p>
    <w:p w14:paraId="16FC683A" w14:textId="6AAE3A6A" w:rsidR="00C95ABD" w:rsidRPr="00056B75" w:rsidRDefault="00C95ABD" w:rsidP="00C95ABD">
      <w:pPr>
        <w:pStyle w:val="berschrift4"/>
      </w:pPr>
      <w:r w:rsidRPr="00056B75">
        <w:t>Dokumentation</w:t>
      </w:r>
    </w:p>
    <w:p w14:paraId="43DB4297" w14:textId="479EF30F" w:rsidR="00C95ABD" w:rsidRPr="00056B75" w:rsidRDefault="00C95ABD" w:rsidP="00C95ABD">
      <w:r w:rsidRPr="00056B75">
        <w:t>Für unsere Dokumentation haben wir </w:t>
      </w:r>
      <w:hyperlink r:id="rId20" w:history="1">
        <w:r w:rsidRPr="00056B75">
          <w:rPr>
            <w:rStyle w:val="Hyperlink"/>
          </w:rPr>
          <w:t>Microsoft Word</w:t>
        </w:r>
      </w:hyperlink>
      <w:r w:rsidRPr="00056B75">
        <w:t> verwendet. Über unsere Schule verfügt jeder über eine Office 365 Lizenz.</w:t>
      </w:r>
    </w:p>
    <w:p w14:paraId="0EA5B1FA" w14:textId="53F4DDEE" w:rsidR="00C95ABD" w:rsidRPr="00056B75" w:rsidRDefault="00C95ABD" w:rsidP="00C95ABD">
      <w:pPr>
        <w:pStyle w:val="berschrift4"/>
      </w:pPr>
      <w:r w:rsidRPr="00056B75">
        <w:t>Programmablaufplan</w:t>
      </w:r>
    </w:p>
    <w:p w14:paraId="73F2D9E3" w14:textId="3E000949" w:rsidR="00C95ABD" w:rsidRPr="00056B75" w:rsidRDefault="00C95ABD" w:rsidP="00C95ABD">
      <w:r w:rsidRPr="00056B75">
        <w:t>Wir haben unseren Programmablaufplan mit der kostenfreien Software "</w:t>
      </w:r>
      <w:proofErr w:type="spellStart"/>
      <w:r w:rsidRPr="00056B75">
        <w:t>PapDesigner</w:t>
      </w:r>
      <w:proofErr w:type="spellEnd"/>
      <w:r w:rsidRPr="00056B75">
        <w:t>" in der Version 2.2.0.8.04 erstellt.</w:t>
      </w:r>
      <w:r w:rsidRPr="00056B75">
        <w:br/>
        <w:t>Entwickelt und zur Verfügung gestellt wurde die Software vom "Simon - Ohm Berufskolleg Köln".</w:t>
      </w:r>
      <w:r w:rsidRPr="00056B75">
        <w:br/>
        <w:t>Die Software steht über </w:t>
      </w:r>
      <w:hyperlink r:id="rId21" w:history="1">
        <w:r w:rsidRPr="00056B75">
          <w:rPr>
            <w:rStyle w:val="Hyperlink"/>
          </w:rPr>
          <w:t>heise.de</w:t>
        </w:r>
      </w:hyperlink>
      <w:r w:rsidRPr="00056B75">
        <w:t> zum Download bereit.</w:t>
      </w:r>
    </w:p>
    <w:p w14:paraId="111694C7" w14:textId="74D9A182" w:rsidR="00C95ABD" w:rsidRPr="00056B75" w:rsidRDefault="00C95ABD" w:rsidP="00C95ABD">
      <w:pPr>
        <w:pStyle w:val="berschrift4"/>
      </w:pPr>
      <w:r w:rsidRPr="00056B75">
        <w:t>Schaltplan</w:t>
      </w:r>
    </w:p>
    <w:p w14:paraId="5C15E373" w14:textId="37F46C40" w:rsidR="00C95ABD" w:rsidRPr="00056B75" w:rsidRDefault="00C95ABD" w:rsidP="00C95ABD">
      <w:r w:rsidRPr="00056B75">
        <w:t>Für unsere Schaltpläne haben wir die kostenfreie Software </w:t>
      </w:r>
      <w:hyperlink r:id="rId22" w:history="1">
        <w:r w:rsidRPr="00056B75">
          <w:rPr>
            <w:rStyle w:val="Hyperlink"/>
          </w:rPr>
          <w:t>"Fritzing"</w:t>
        </w:r>
      </w:hyperlink>
      <w:r w:rsidRPr="00056B75">
        <w:t> in der Version 0.9.3 verwendet.</w:t>
      </w:r>
      <w:r w:rsidRPr="00056B75">
        <w:br/>
        <w:t>Neben der Funktion Schaltpläne zu erstellen, bietet Fritzing außerdem die Möglichkeit eine Schaltung aus der Steckbrettansicht zu erstellen.</w:t>
      </w:r>
      <w:r w:rsidRPr="00056B75">
        <w:br/>
        <w:t>Dies ist ziemlich hilfreich um Schaltungen visuell darzustellen.</w:t>
      </w:r>
    </w:p>
    <w:p w14:paraId="34539C59" w14:textId="46C67E78" w:rsidR="00C95ABD" w:rsidRPr="00056B75" w:rsidRDefault="00C95ABD" w:rsidP="00C95ABD">
      <w:pPr>
        <w:pStyle w:val="berschrift4"/>
      </w:pPr>
      <w:r w:rsidRPr="00056B75">
        <w:t>Gantt – Diagramm / Zeitplanung</w:t>
      </w:r>
    </w:p>
    <w:p w14:paraId="47EE8B2C" w14:textId="065F8E83" w:rsidR="00C95ABD" w:rsidRPr="00056B75" w:rsidRDefault="00C95ABD" w:rsidP="00C95ABD">
      <w:r w:rsidRPr="00056B75">
        <w:t>Die ebenfalls kostenfreie Software </w:t>
      </w:r>
      <w:hyperlink r:id="rId23" w:history="1">
        <w:r w:rsidRPr="00056B75">
          <w:rPr>
            <w:rStyle w:val="Hyperlink"/>
          </w:rPr>
          <w:t>"ProjectLibre"</w:t>
        </w:r>
      </w:hyperlink>
      <w:r w:rsidRPr="00056B75">
        <w:t> (Version 1.9.1) ermöglicht uns die Erstellung und Gantt - Diagrammen und sorgt daher für eine gute Zeitplanung in unserem Projekt.</w:t>
      </w:r>
      <w:r w:rsidRPr="00056B75">
        <w:br/>
        <w:t>Empfehlung: Wir haben viele Guides benutzt, um diese Software und all ihre Features genau zu verstehen.</w:t>
      </w:r>
    </w:p>
    <w:p w14:paraId="02663D8C" w14:textId="67FEA381" w:rsidR="00C95ABD" w:rsidRPr="00056B75" w:rsidRDefault="00C95ABD" w:rsidP="00C95ABD">
      <w:pPr>
        <w:pStyle w:val="berschrift4"/>
      </w:pPr>
      <w:r w:rsidRPr="00056B75">
        <w:t>Projektverwaltung</w:t>
      </w:r>
    </w:p>
    <w:p w14:paraId="59293515" w14:textId="6196E264" w:rsidR="00C95ABD" w:rsidRPr="00056B75" w:rsidRDefault="00C95ABD" w:rsidP="00C95ABD">
      <w:r w:rsidRPr="00056B75">
        <w:t>All unsere Dateien wie der Programmcode, die Ablaufpläne, die Dokumentation, etc. haben wir über </w:t>
      </w:r>
      <w:hyperlink r:id="rId24" w:history="1">
        <w:r w:rsidRPr="00056B75">
          <w:rPr>
            <w:rStyle w:val="Hyperlink"/>
          </w:rPr>
          <w:t>"GitHub"</w:t>
        </w:r>
      </w:hyperlink>
      <w:r w:rsidRPr="00056B75">
        <w:t> verwaltet.</w:t>
      </w:r>
      <w:r w:rsidRPr="00056B75">
        <w:br/>
        <w:t>GitHub basiert auf dem Versionsverwaltungssystem "</w:t>
      </w:r>
      <w:proofErr w:type="spellStart"/>
      <w:r w:rsidRPr="00056B75">
        <w:t>Git</w:t>
      </w:r>
      <w:proofErr w:type="spellEnd"/>
      <w:r w:rsidRPr="00056B75">
        <w:t>". Mit GitHub können wir sämtliche Dateien online speichern, sodass sie jederzeit zur Verfügung stehen.</w:t>
      </w:r>
      <w:r w:rsidRPr="00056B75">
        <w:br/>
        <w:t>Ein wichtiger Vorteil, den GitHub gegenüber Cloud Storages hat, ist die einfache Versionskontrolle aller Dateien, sowie das Fusionieren von mehreren Versionen.</w:t>
      </w:r>
      <w:r w:rsidRPr="00056B75">
        <w:br/>
        <w:t>Das bedeutet, dass mehrere Leute an einer Datei arbeiten können, ohne Verluste oder Konflikte zu befürchten.</w:t>
      </w:r>
      <w:r w:rsidRPr="00056B75">
        <w:br/>
        <w:t>Die Software </w:t>
      </w:r>
      <w:hyperlink r:id="rId25" w:history="1">
        <w:r w:rsidRPr="00056B75">
          <w:rPr>
            <w:rStyle w:val="Hyperlink"/>
          </w:rPr>
          <w:t>"GitHub Desktop"</w:t>
        </w:r>
      </w:hyperlink>
      <w:r w:rsidRPr="00056B75">
        <w:t> sorgt für eine einfache Verwaltung auf lokaler Ebene.</w:t>
      </w:r>
    </w:p>
    <w:p w14:paraId="7477FF13" w14:textId="774BAC2F" w:rsidR="00C95ABD" w:rsidRDefault="00C95ABD">
      <w:pPr>
        <w:spacing w:after="160"/>
      </w:pPr>
      <w:r>
        <w:br w:type="page"/>
      </w:r>
    </w:p>
    <w:p w14:paraId="2D19773E" w14:textId="6B257B1E" w:rsidR="00CC2D3A" w:rsidRDefault="00CC2D3A" w:rsidP="00CC2D3A">
      <w:pPr>
        <w:pStyle w:val="3num"/>
      </w:pPr>
      <w:r>
        <w:lastRenderedPageBreak/>
        <w:t>Video- &amp; Bildbearbeitung |3D Modellierung</w:t>
      </w:r>
    </w:p>
    <w:p w14:paraId="19876857" w14:textId="69A11FB2" w:rsidR="00CC2D3A" w:rsidRPr="00A44670" w:rsidRDefault="00CC2D3A" w:rsidP="00CC2D3A">
      <w:pPr>
        <w:pStyle w:val="berschrift4"/>
      </w:pPr>
      <w:r>
        <w:t xml:space="preserve">2D – </w:t>
      </w:r>
      <w:r w:rsidRPr="00A44670">
        <w:t>Viewer</w:t>
      </w:r>
    </w:p>
    <w:p w14:paraId="6549D4E4" w14:textId="5239D982" w:rsidR="00CC2D3A" w:rsidRPr="00A44670" w:rsidRDefault="00CC2D3A" w:rsidP="00CC2D3A">
      <w:r w:rsidRPr="00A44670">
        <w:t>Von unserem Lehrer wurden uns die 2D - Dateien (.</w:t>
      </w:r>
      <w:proofErr w:type="spellStart"/>
      <w:r w:rsidRPr="00A44670">
        <w:t>dxf</w:t>
      </w:r>
      <w:proofErr w:type="spellEnd"/>
      <w:r w:rsidRPr="00A44670">
        <w:t>) zur Verfügung gestellt.</w:t>
      </w:r>
      <w:r w:rsidRPr="00A44670">
        <w:br/>
        <w:t>Um diese allerdings anzuschauen, brauchten wir eine Software, welche u.a. .</w:t>
      </w:r>
      <w:proofErr w:type="spellStart"/>
      <w:r w:rsidRPr="00A44670">
        <w:t>dxf</w:t>
      </w:r>
      <w:proofErr w:type="spellEnd"/>
      <w:r w:rsidRPr="00A44670">
        <w:t xml:space="preserve"> Dateien öffnen kann.</w:t>
      </w:r>
      <w:r w:rsidRPr="00A44670">
        <w:br/>
      </w:r>
      <w:hyperlink r:id="rId26" w:history="1">
        <w:r w:rsidRPr="00A44670">
          <w:rPr>
            <w:rStyle w:val="Hyperlink"/>
          </w:rPr>
          <w:t>Autodesk DWG TrueView 2018</w:t>
        </w:r>
      </w:hyperlink>
      <w:r w:rsidRPr="00A44670">
        <w:t> ist eine ,für Schüler, Studenten und Lehrer, kostenfreie Software um 2D - Dateien anschauen zu können.</w:t>
      </w:r>
    </w:p>
    <w:p w14:paraId="0C07F18B" w14:textId="64CD87AD" w:rsidR="00CC2D3A" w:rsidRPr="00A44670" w:rsidRDefault="00CC2D3A" w:rsidP="00CC2D3A">
      <w:pPr>
        <w:pStyle w:val="berschrift4"/>
      </w:pPr>
      <w:r w:rsidRPr="00A44670">
        <w:t>3D – Modellierung</w:t>
      </w:r>
    </w:p>
    <w:p w14:paraId="3BDAF162" w14:textId="51C3D0B7" w:rsidR="00CC2D3A" w:rsidRPr="00A44670" w:rsidRDefault="00CC2D3A" w:rsidP="00CC2D3A">
      <w:r w:rsidRPr="00A44670">
        <w:t>Die 3D - Modellierung des Geräts wurde mit der kostenfreien Software </w:t>
      </w:r>
      <w:hyperlink r:id="rId27" w:history="1">
        <w:r w:rsidRPr="00A44670">
          <w:rPr>
            <w:rStyle w:val="Hyperlink"/>
          </w:rPr>
          <w:t>"Blender"</w:t>
        </w:r>
      </w:hyperlink>
      <w:r w:rsidRPr="00A44670">
        <w:t> in der Version 2.80 erstellt.</w:t>
      </w:r>
      <w:r w:rsidRPr="00A44670">
        <w:br/>
        <w:t>Blender bietet umfassende Funktionen zur Erstellung von 3D - Modellen.</w:t>
      </w:r>
    </w:p>
    <w:p w14:paraId="67838273" w14:textId="18F9A95C" w:rsidR="00CC2D3A" w:rsidRPr="00A44670" w:rsidRDefault="00CC2D3A" w:rsidP="00CC2D3A">
      <w:pPr>
        <w:pStyle w:val="berschrift4"/>
      </w:pPr>
      <w:r w:rsidRPr="00A44670">
        <w:t>Videobearbeitung</w:t>
      </w:r>
    </w:p>
    <w:p w14:paraId="3CE2E57F" w14:textId="59A08FE5" w:rsidR="00CC2D3A" w:rsidRPr="00A44670" w:rsidRDefault="00CC2D3A" w:rsidP="00CC2D3A">
      <w:r w:rsidRPr="00A44670">
        <w:t>Alle Videos, welche die Funktionen des Geräts beschreiben wurden mit </w:t>
      </w:r>
      <w:hyperlink r:id="rId28" w:history="1">
        <w:r w:rsidRPr="00A44670">
          <w:rPr>
            <w:rStyle w:val="Hyperlink"/>
          </w:rPr>
          <w:t>"Vegas Pro 16.0" erstellt.</w:t>
        </w:r>
      </w:hyperlink>
      <w:r w:rsidRPr="00A44670">
        <w:br/>
        <w:t>Diese professionelle Software ermöglicht das Erstellen, Bearbeiten und Rendern von sämtlichen Video- und Audioformaten.</w:t>
      </w:r>
    </w:p>
    <w:p w14:paraId="11A9A77B" w14:textId="27942601" w:rsidR="00CC2D3A" w:rsidRPr="00A44670" w:rsidRDefault="00CC2D3A" w:rsidP="00CC2D3A">
      <w:pPr>
        <w:pStyle w:val="berschrift4"/>
      </w:pPr>
      <w:r w:rsidRPr="00A44670">
        <w:t>Bildbearbeitung und Screenshots</w:t>
      </w:r>
    </w:p>
    <w:p w14:paraId="7EE88A03" w14:textId="7394F847" w:rsidR="00CC2D3A" w:rsidRPr="00A44670" w:rsidRDefault="00CC2D3A" w:rsidP="00CC2D3A">
      <w:r w:rsidRPr="00A44670">
        <w:t>Screenshots wurden entweder durch eine interne Fu</w:t>
      </w:r>
      <w:r w:rsidR="00772D7C">
        <w:t>n</w:t>
      </w:r>
      <w:r w:rsidRPr="00A44670">
        <w:t>ktion der jeweiligen Software gemacht, oder durch das kostenfreie Tool </w:t>
      </w:r>
      <w:hyperlink r:id="rId29" w:history="1">
        <w:r w:rsidRPr="00A44670">
          <w:rPr>
            <w:rStyle w:val="Hyperlink"/>
          </w:rPr>
          <w:t>"Lightshot"</w:t>
        </w:r>
      </w:hyperlink>
      <w:r w:rsidRPr="00A44670">
        <w:t>.</w:t>
      </w:r>
      <w:r w:rsidRPr="00A44670">
        <w:br/>
      </w:r>
      <w:r w:rsidRPr="00A44670">
        <w:br/>
        <w:t>Bearbeitet wurden die Screenshots mit dem kostenfreien Grafikprogramm </w:t>
      </w:r>
      <w:hyperlink r:id="rId30" w:history="1">
        <w:r w:rsidRPr="00A44670">
          <w:rPr>
            <w:rStyle w:val="Hyperlink"/>
          </w:rPr>
          <w:t>"GIMP"</w:t>
        </w:r>
      </w:hyperlink>
      <w:r w:rsidRPr="00A44670">
        <w:t> in der Version 2.10.12.</w:t>
      </w:r>
    </w:p>
    <w:p w14:paraId="3BC22E15" w14:textId="5EA7BB4B" w:rsidR="00CC2D3A" w:rsidRPr="00A44670" w:rsidRDefault="00CC2D3A" w:rsidP="00CC2D3A">
      <w:pPr>
        <w:pStyle w:val="berschrift4"/>
      </w:pPr>
      <w:r w:rsidRPr="00A44670">
        <w:t>GIF Erstellung</w:t>
      </w:r>
    </w:p>
    <w:p w14:paraId="63C92614" w14:textId="75C71703" w:rsidR="00CC2D3A" w:rsidRPr="00A44670" w:rsidRDefault="00CC2D3A" w:rsidP="00CC2D3A">
      <w:r w:rsidRPr="00A44670">
        <w:t>Es gibt viele Online Tools, welche u.a. aus MP4 Dateien GIFs erstellen können. Leider wurde keines unseren Ansprüchen gerecht.</w:t>
      </w:r>
      <w:r w:rsidRPr="00A44670">
        <w:br/>
        <w:t>Daher haben wir uns für die Software </w:t>
      </w:r>
      <w:hyperlink r:id="rId31" w:history="1">
        <w:r w:rsidRPr="00A44670">
          <w:rPr>
            <w:rStyle w:val="Hyperlink"/>
          </w:rPr>
          <w:t>"Photoshop CC 2019"</w:t>
        </w:r>
      </w:hyperlink>
      <w:r w:rsidRPr="00A44670">
        <w:t> entschieden. Mit ihr können wir aus MP4 Dateien ohne Beschränkungen (z.B. in der Framerate) GIFs erstellen.</w:t>
      </w:r>
      <w:r w:rsidRPr="00A44670">
        <w:br/>
      </w:r>
    </w:p>
    <w:p w14:paraId="0CEECAE2" w14:textId="7EA93CC3" w:rsidR="00CC2D3A" w:rsidRPr="00A44670" w:rsidRDefault="00CC2D3A" w:rsidP="00CC2D3A">
      <w:pPr>
        <w:pStyle w:val="3num"/>
      </w:pPr>
      <w:r w:rsidRPr="00A44670">
        <w:t>Programmierung</w:t>
      </w:r>
    </w:p>
    <w:p w14:paraId="3D8D11B5" w14:textId="18107E41" w:rsidR="00A02A64" w:rsidRPr="00A44670" w:rsidRDefault="00A02A64" w:rsidP="00A02A64">
      <w:pPr>
        <w:pStyle w:val="berschrift4"/>
      </w:pPr>
      <w:r w:rsidRPr="00A44670">
        <w:t>Haupt – Entwicklungsumgebung (IDE)</w:t>
      </w:r>
    </w:p>
    <w:p w14:paraId="4BC8342B" w14:textId="3A65F1C8" w:rsidR="00A02A64" w:rsidRPr="00A44670" w:rsidRDefault="00A02A64" w:rsidP="00A02A64">
      <w:r w:rsidRPr="00A44670">
        <w:t>Für die Programmierung, das Kompilieren und Übertragen zum Microcontroller haben wir die kostenfreie IDE </w:t>
      </w:r>
      <w:hyperlink r:id="rId32" w:history="1">
        <w:r w:rsidRPr="00A44670">
          <w:rPr>
            <w:rStyle w:val="Hyperlink"/>
          </w:rPr>
          <w:t>"Arduino IDE"</w:t>
        </w:r>
      </w:hyperlink>
      <w:r w:rsidRPr="00A44670">
        <w:t> in der Version 1.8.10 verwendet.</w:t>
      </w:r>
      <w:r w:rsidRPr="00A44670">
        <w:br/>
        <w:t>Da die Software direkt von den Entwicklern der Arduino Plattform stammt, bietet sie viele Features, eingebaute Compiler und vieles mehr.</w:t>
      </w:r>
    </w:p>
    <w:p w14:paraId="73F94EDC" w14:textId="32849DA7" w:rsidR="00A02A64" w:rsidRPr="00A44670" w:rsidRDefault="00A02A64" w:rsidP="00A02A64">
      <w:pPr>
        <w:pStyle w:val="berschrift4"/>
      </w:pPr>
      <w:r w:rsidRPr="00A44670">
        <w:t>Andere</w:t>
      </w:r>
    </w:p>
    <w:p w14:paraId="24A0CFCF" w14:textId="176E7789" w:rsidR="00C1147A" w:rsidRDefault="00A02A64" w:rsidP="00A02A64">
      <w:r w:rsidRPr="00A44670">
        <w:t>Außerdem haben wir für manche Situationen die kostenfreie IDE </w:t>
      </w:r>
      <w:hyperlink r:id="rId33" w:history="1">
        <w:r w:rsidRPr="00A44670">
          <w:rPr>
            <w:rStyle w:val="Hyperlink"/>
          </w:rPr>
          <w:t>"Atom"</w:t>
        </w:r>
      </w:hyperlink>
      <w:r w:rsidRPr="00A44670">
        <w:t> benutzt. Diese verfügt, dank ihrer Entwicklung von den Machern von GitHub, über eine sehr gute Kompatibilität zu GitHub Desktop, was sehr schnelle und kurze Code - Anpassungen</w:t>
      </w:r>
      <w:r w:rsidRPr="00A02A64">
        <w:t xml:space="preserve"> ermöglicht. Sie eignet sich für Coding, enthält allerdings keinen Compiler.</w:t>
      </w:r>
    </w:p>
    <w:p w14:paraId="03EC8F80" w14:textId="77777777" w:rsidR="00C1147A" w:rsidRDefault="00C1147A">
      <w:pPr>
        <w:spacing w:after="160"/>
      </w:pPr>
      <w:r>
        <w:br w:type="page"/>
      </w:r>
    </w:p>
    <w:p w14:paraId="1CBC0261" w14:textId="28581865" w:rsidR="008D4AC5" w:rsidRDefault="008D4AC5" w:rsidP="00C95ABD">
      <w:pPr>
        <w:pStyle w:val="2num"/>
      </w:pPr>
      <w:bookmarkStart w:id="9" w:name="_Toc21211608"/>
      <w:r>
        <w:lastRenderedPageBreak/>
        <w:t>Soll – Planung</w:t>
      </w:r>
      <w:bookmarkEnd w:id="9"/>
    </w:p>
    <w:p w14:paraId="73B3F463" w14:textId="7BFE4217" w:rsidR="008D4AC5" w:rsidRDefault="008D4AC5" w:rsidP="000665AE">
      <w:pPr>
        <w:pStyle w:val="3num"/>
      </w:pPr>
      <w:bookmarkStart w:id="10" w:name="_Toc21211609"/>
      <w:r w:rsidRPr="00B76A0D">
        <w:t>Konzeption</w:t>
      </w:r>
      <w:bookmarkEnd w:id="10"/>
    </w:p>
    <w:p w14:paraId="425F3E4D" w14:textId="4028BD4A" w:rsidR="001D0345" w:rsidRPr="00E54F90" w:rsidRDefault="001869D5" w:rsidP="00E54F90">
      <w:pPr>
        <w:jc w:val="both"/>
      </w:pPr>
      <w:r>
        <w:t xml:space="preserve">Das Konzept </w:t>
      </w:r>
      <w:r w:rsidR="00637FCC">
        <w:t>des Geräts</w:t>
      </w:r>
      <w:r>
        <w:t xml:space="preserve"> </w:t>
      </w:r>
      <w:r w:rsidR="000665AE">
        <w:t>wurde von unserem Lehrer am Anfang der Projektphase vorgegeben. Außerdem wurde die Funktionsweise bereits geklärt und ist daher nicht änderbar. Lediglich der genaue Ablauf ist anpassbar, dieser muss ohne Vorlage geplant und programmiert werden.</w:t>
      </w:r>
    </w:p>
    <w:p w14:paraId="798843B4" w14:textId="1FB0B19D" w:rsidR="0069266A" w:rsidRDefault="00FA0D67" w:rsidP="00E54F90">
      <w:pPr>
        <w:pStyle w:val="3num"/>
        <w:jc w:val="both"/>
      </w:pPr>
      <w:bookmarkStart w:id="11" w:name="_Toc21211610"/>
      <w:r>
        <w:t>Aufbau</w:t>
      </w:r>
      <w:bookmarkEnd w:id="11"/>
      <w:r>
        <w:t xml:space="preserve">  </w:t>
      </w:r>
    </w:p>
    <w:p w14:paraId="0DCB5CF7" w14:textId="77777777" w:rsidR="00B90C09" w:rsidRDefault="00B90C09" w:rsidP="00B90C09">
      <w:r>
        <w:t>Das Gerät lässt sich grob in drei Teile aufteilen:</w:t>
      </w:r>
    </w:p>
    <w:p w14:paraId="0618B0AA" w14:textId="65296F83" w:rsidR="00B90C09" w:rsidRDefault="00B90C09" w:rsidP="00B90C09">
      <w:pPr>
        <w:pStyle w:val="Listenabsatz"/>
        <w:numPr>
          <w:ilvl w:val="0"/>
          <w:numId w:val="4"/>
        </w:numPr>
      </w:pPr>
      <w:r>
        <w:t>Das Gestell, an welchem die Motoren und Sensoren montiert sind</w:t>
      </w:r>
    </w:p>
    <w:p w14:paraId="5F4B01D9" w14:textId="52246973" w:rsidR="00B90C09" w:rsidRDefault="00B90C09" w:rsidP="00B90C09">
      <w:pPr>
        <w:pStyle w:val="Listenabsatz"/>
        <w:numPr>
          <w:ilvl w:val="0"/>
          <w:numId w:val="4"/>
        </w:numPr>
      </w:pPr>
      <w:r>
        <w:t>Die obere Scheibe, welche die Kugeln empfängt und verarbeitet</w:t>
      </w:r>
    </w:p>
    <w:p w14:paraId="07E04DCB" w14:textId="39C65922" w:rsidR="008A28F1" w:rsidRDefault="00B90C09" w:rsidP="008A28F1">
      <w:pPr>
        <w:pStyle w:val="Listenabsatz"/>
        <w:numPr>
          <w:ilvl w:val="0"/>
          <w:numId w:val="4"/>
        </w:numPr>
      </w:pPr>
      <w:r>
        <w:t>Die untere Scheibe, welche die Kugeln zum passenden Loch abfüllt</w:t>
      </w:r>
    </w:p>
    <w:p w14:paraId="09564266" w14:textId="77777777" w:rsidR="00905834" w:rsidRDefault="00905834" w:rsidP="00905834"/>
    <w:p w14:paraId="683AA1E7" w14:textId="03F0A0E8" w:rsidR="002B4AD8" w:rsidRDefault="002B4AD8" w:rsidP="002B4AD8">
      <w:pPr>
        <w:pStyle w:val="Zitat"/>
        <w:rPr>
          <w:rStyle w:val="IntensiveHervorhebung"/>
        </w:rPr>
      </w:pPr>
      <w:r w:rsidRPr="002B4AD8">
        <w:rPr>
          <w:rStyle w:val="IntensiveHervorhebung"/>
          <w:sz w:val="24"/>
          <w:szCs w:val="24"/>
          <w:u w:val="single"/>
        </w:rPr>
        <w:t>Information:</w:t>
      </w:r>
      <w:r w:rsidRPr="002B4AD8">
        <w:rPr>
          <w:rStyle w:val="IntensiveHervorhebung"/>
          <w:sz w:val="24"/>
          <w:szCs w:val="24"/>
        </w:rPr>
        <w:t xml:space="preserve"> </w:t>
      </w:r>
      <w:r>
        <w:rPr>
          <w:rStyle w:val="IntensiveHervorhebung"/>
        </w:rPr>
        <w:br/>
        <w:t>Zu jedem der folgenden Teile gibt es Animationen, welche den Gesamtaufbau und die einzelnen Komponenten erklärt.</w:t>
      </w:r>
      <w:r>
        <w:rPr>
          <w:rStyle w:val="IntensiveHervorhebung"/>
        </w:rPr>
        <w:br/>
        <w:t>Diese sind über YouTube als Video in Word eingebunden.</w:t>
      </w:r>
      <w:r>
        <w:rPr>
          <w:rStyle w:val="IntensiveHervorhebung"/>
        </w:rPr>
        <w:br/>
        <w:t xml:space="preserve">Alternativ kann man die </w:t>
      </w:r>
      <w:r w:rsidR="00CD632C">
        <w:rPr>
          <w:rStyle w:val="IntensiveHervorhebung"/>
        </w:rPr>
        <w:t>Animationen</w:t>
      </w:r>
      <w:r w:rsidR="000B4EFD" w:rsidRPr="000B4EFD">
        <w:rPr>
          <w:rStyle w:val="IntensiveHervorhebung"/>
        </w:rPr>
        <w:t xml:space="preserve"> </w:t>
      </w:r>
      <w:r w:rsidR="000B4EFD">
        <w:rPr>
          <w:rStyle w:val="IntensiveHervorhebung"/>
        </w:rPr>
        <w:t>auch</w:t>
      </w:r>
      <w:r>
        <w:rPr>
          <w:rStyle w:val="IntensiveHervorhebung"/>
        </w:rPr>
        <w:t xml:space="preserve"> </w:t>
      </w:r>
      <w:r w:rsidR="00CD632C">
        <w:rPr>
          <w:rStyle w:val="IntensiveHervorhebung"/>
        </w:rPr>
        <w:t xml:space="preserve">als MP4 </w:t>
      </w:r>
      <w:r w:rsidR="00CD632C" w:rsidRPr="00CD632C">
        <w:rPr>
          <w:rStyle w:val="IntensiveHervorhebung"/>
          <w:b/>
        </w:rPr>
        <w:t>oder</w:t>
      </w:r>
      <w:r w:rsidR="00CD632C">
        <w:rPr>
          <w:rStyle w:val="IntensiveHervorhebung"/>
        </w:rPr>
        <w:t xml:space="preserve"> GIF </w:t>
      </w:r>
      <w:r>
        <w:rPr>
          <w:rStyle w:val="IntensiveHervorhebung"/>
        </w:rPr>
        <w:t>üb</w:t>
      </w:r>
      <w:r w:rsidR="00811102">
        <w:rPr>
          <w:rStyle w:val="IntensiveHervorhebung"/>
        </w:rPr>
        <w:t xml:space="preserve">er </w:t>
      </w:r>
      <w:r w:rsidRPr="002B4AD8">
        <w:rPr>
          <w:rStyle w:val="IntensiveHervorhebung"/>
          <w:i/>
          <w:iCs/>
        </w:rPr>
        <w:t>„</w:t>
      </w:r>
      <w:hyperlink r:id="rId34" w:history="1">
        <w:r w:rsidR="00917C41">
          <w:rPr>
            <w:rStyle w:val="Hyperlink"/>
          </w:rPr>
          <w:t>rs.krieger-blog.de</w:t>
        </w:r>
      </w:hyperlink>
      <w:r w:rsidRPr="002B4AD8">
        <w:rPr>
          <w:rStyle w:val="IntensiveHervorhebung"/>
          <w:i/>
          <w:iCs/>
        </w:rPr>
        <w:t>“</w:t>
      </w:r>
      <w:r>
        <w:rPr>
          <w:rStyle w:val="IntensiveHervorhebung"/>
        </w:rPr>
        <w:t xml:space="preserve"> abrufen.</w:t>
      </w:r>
    </w:p>
    <w:p w14:paraId="2E02110F" w14:textId="5F2FCC99" w:rsidR="003E55EF" w:rsidRDefault="002B4AD8" w:rsidP="0056082C">
      <w:pPr>
        <w:jc w:val="center"/>
        <w:rPr>
          <w:rStyle w:val="IntensiveHervorhebung"/>
        </w:rPr>
      </w:pPr>
      <w:r>
        <w:rPr>
          <w:rStyle w:val="IntensiveHervorhebung"/>
          <w:i w:val="0"/>
          <w:iCs w:val="0"/>
        </w:rPr>
        <w:t>Auf der Website findet man außerdem Informationsseiten zu den einzelnen Teilen,</w:t>
      </w:r>
      <w:r>
        <w:rPr>
          <w:rStyle w:val="IntensiveHervorhebung"/>
          <w:i w:val="0"/>
          <w:iCs w:val="0"/>
        </w:rPr>
        <w:br/>
        <w:t xml:space="preserve">welche </w:t>
      </w:r>
      <w:r w:rsidR="00CD632C">
        <w:rPr>
          <w:rStyle w:val="IntensiveHervorhebung"/>
          <w:i w:val="0"/>
          <w:iCs w:val="0"/>
        </w:rPr>
        <w:t xml:space="preserve">neben den Animationen </w:t>
      </w:r>
      <w:r w:rsidR="00C342E7">
        <w:rPr>
          <w:rStyle w:val="IntensiveHervorhebung"/>
          <w:i w:val="0"/>
          <w:iCs w:val="0"/>
        </w:rPr>
        <w:t xml:space="preserve">(MP4 &amp; GIF) </w:t>
      </w:r>
      <w:r>
        <w:rPr>
          <w:rStyle w:val="IntensiveHervorhebung"/>
          <w:i w:val="0"/>
          <w:iCs w:val="0"/>
        </w:rPr>
        <w:t>weitere Informationen, wie z.B. die Abmaße oder Materialien enthält.</w:t>
      </w:r>
      <w:r>
        <w:rPr>
          <w:rStyle w:val="IntensiveHervorhebung"/>
        </w:rPr>
        <w:t xml:space="preserve"> </w:t>
      </w:r>
    </w:p>
    <w:p w14:paraId="3E7F3B12" w14:textId="24AA22B4" w:rsidR="00267396" w:rsidRDefault="008A28F1" w:rsidP="003E55EF">
      <w:pPr>
        <w:pStyle w:val="berschrift4"/>
        <w:jc w:val="center"/>
      </w:pPr>
      <w:r>
        <w:t>Das Gestell</w:t>
      </w:r>
    </w:p>
    <w:p w14:paraId="108071C6" w14:textId="77777777" w:rsidR="00CD632C" w:rsidRDefault="00CD632C" w:rsidP="00CD632C">
      <w:pPr>
        <w:keepNext/>
        <w:spacing w:after="0"/>
        <w:jc w:val="center"/>
      </w:pPr>
      <w:r>
        <w:rPr>
          <w:noProof/>
        </w:rPr>
        <w:drawing>
          <wp:inline distT="0" distB="0" distL="0" distR="0" wp14:anchorId="5E9BF709" wp14:editId="1154B973">
            <wp:extent cx="1175657" cy="881743"/>
            <wp:effectExtent l="38100" t="38100" r="100965" b="90170"/>
            <wp:docPr id="3" name="Video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a:hlinkClick r:id="rId35"/>
                    </pic:cNvPr>
                    <pic:cNvPicPr/>
                  </pic:nvPicPr>
                  <pic:blipFill>
                    <a:blip r:embed="rId3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jNPcI48agFU&quot; frameborder=&quot;0&quot; type=&quot;text/html&quot; width=&quot;816&quot; height=&quot;480&quot; /&gt;" h="480" w="816"/>
                        </a:ext>
                      </a:extLst>
                    </a:blip>
                    <a:stretch>
                      <a:fillRect/>
                    </a:stretch>
                  </pic:blipFill>
                  <pic:spPr>
                    <a:xfrm>
                      <a:off x="0" y="0"/>
                      <a:ext cx="1209419" cy="907064"/>
                    </a:xfrm>
                    <a:prstGeom prst="rect">
                      <a:avLst/>
                    </a:prstGeom>
                    <a:effectLst>
                      <a:outerShdw blurRad="50800" dist="38100" dir="2700000" algn="tl" rotWithShape="0">
                        <a:prstClr val="black">
                          <a:alpha val="40000"/>
                        </a:prstClr>
                      </a:outerShdw>
                    </a:effectLst>
                  </pic:spPr>
                </pic:pic>
              </a:graphicData>
            </a:graphic>
          </wp:inline>
        </w:drawing>
      </w:r>
    </w:p>
    <w:p w14:paraId="6462C0D9" w14:textId="4AF25823" w:rsidR="005A258E" w:rsidRDefault="00CD632C" w:rsidP="005A258E">
      <w:pPr>
        <w:pStyle w:val="Beschriftung"/>
        <w:spacing w:after="0"/>
        <w:jc w:val="center"/>
      </w:pPr>
      <w:bookmarkStart w:id="12" w:name="_Toc20955645"/>
      <w:r>
        <w:t xml:space="preserve">Video </w:t>
      </w:r>
      <w:fldSimple w:instr=" SEQ Medium \* ARABIC ">
        <w:r w:rsidR="009E650D">
          <w:rPr>
            <w:noProof/>
          </w:rPr>
          <w:t>1</w:t>
        </w:r>
      </w:fldSimple>
      <w:r>
        <w:t>: Das Gestell erklärt</w:t>
      </w:r>
      <w:r w:rsidR="005A258E">
        <w:br/>
      </w:r>
      <w:r>
        <w:t>(YouTube)</w:t>
      </w:r>
      <w:bookmarkEnd w:id="12"/>
    </w:p>
    <w:p w14:paraId="27A83E8D" w14:textId="6027728F" w:rsidR="00131BF6" w:rsidRDefault="00487B8C" w:rsidP="005A258E">
      <w:pPr>
        <w:spacing w:before="240"/>
        <w:jc w:val="both"/>
      </w:pPr>
      <w:r>
        <w:t>Das Gestell</w:t>
      </w:r>
      <w:r w:rsidR="00B877D3">
        <w:t xml:space="preserve"> dient zur </w:t>
      </w:r>
      <w:r w:rsidR="002B4AD8">
        <w:t>Halterung des gesamten Geräts. Es hält die beiden Scheiben, welche für das Sortieren verantwortlich sind, an der richtigen Stelle. Das Gestell besteht aus zwei Seitenwänden, welche das gesamte Konstrukt tragen. Zwei Platten, die in Schlitze in den Seitenwänden geschoben werden, sorgen für den Halt der Scheiben. Außerdem sind an ihnen auch die Farberkennung, die Lichtschranken sowie die Motoren zur Steuerung der Scheiben befestigt. Damit die Platten nicht ungewollt aus der Seitenwand fallen, fixieren wir diese, indem wir Schlitze in die Platten schneiden. Diese schauen hinter den Seitenwänden raus und können dort die Fixierer reinstecken, welche die Seitenwände und Platten zusammenhalten.</w:t>
      </w:r>
    </w:p>
    <w:p w14:paraId="6C45F739" w14:textId="14F6D954" w:rsidR="00CD632C" w:rsidRPr="00BB6558" w:rsidRDefault="00AB0291" w:rsidP="00BB6558">
      <w:pPr>
        <w:jc w:val="center"/>
        <w:rPr>
          <w:sz w:val="20"/>
          <w:szCs w:val="20"/>
        </w:rPr>
      </w:pPr>
      <w:hyperlink r:id="rId37" w:history="1">
        <w:r w:rsidR="00CD632C" w:rsidRPr="00BB6558">
          <w:rPr>
            <w:rStyle w:val="Hyperlink"/>
            <w:sz w:val="20"/>
            <w:szCs w:val="20"/>
          </w:rPr>
          <w:t xml:space="preserve">Informationsseite auf </w:t>
        </w:r>
        <w:r w:rsidR="00CD632C" w:rsidRPr="003F671F">
          <w:rPr>
            <w:rStyle w:val="Hyperlink"/>
            <w:i/>
            <w:sz w:val="20"/>
            <w:szCs w:val="20"/>
          </w:rPr>
          <w:t>rs.krieger-blog.de</w:t>
        </w:r>
        <w:r w:rsidR="00CD632C" w:rsidRPr="00BB6558">
          <w:rPr>
            <w:rStyle w:val="Hyperlink"/>
            <w:sz w:val="20"/>
            <w:szCs w:val="20"/>
          </w:rPr>
          <w:t xml:space="preserve"> abrufen</w:t>
        </w:r>
      </w:hyperlink>
    </w:p>
    <w:p w14:paraId="6430F254" w14:textId="058E62CE" w:rsidR="00CD632C" w:rsidRPr="00BB6558" w:rsidRDefault="00AB0291" w:rsidP="00BB6558">
      <w:pPr>
        <w:jc w:val="center"/>
        <w:rPr>
          <w:sz w:val="20"/>
          <w:szCs w:val="20"/>
        </w:rPr>
      </w:pPr>
      <w:hyperlink r:id="rId38" w:history="1">
        <w:r w:rsidR="00CD632C" w:rsidRPr="00BB6558">
          <w:rPr>
            <w:rStyle w:val="Hyperlink"/>
            <w:sz w:val="20"/>
            <w:szCs w:val="20"/>
          </w:rPr>
          <w:t xml:space="preserve">MP4 über </w:t>
        </w:r>
        <w:r w:rsidR="00CD632C" w:rsidRPr="003F671F">
          <w:rPr>
            <w:rStyle w:val="Hyperlink"/>
            <w:i/>
            <w:sz w:val="20"/>
            <w:szCs w:val="20"/>
          </w:rPr>
          <w:t>rs.krieger-blog.de</w:t>
        </w:r>
        <w:r w:rsidR="00CD632C" w:rsidRPr="00BB6558">
          <w:rPr>
            <w:rStyle w:val="Hyperlink"/>
            <w:sz w:val="20"/>
            <w:szCs w:val="20"/>
          </w:rPr>
          <w:t xml:space="preserve"> abrufen</w:t>
        </w:r>
      </w:hyperlink>
    </w:p>
    <w:p w14:paraId="01F39550" w14:textId="0400DCAE" w:rsidR="00CD632C" w:rsidRDefault="00AB0291" w:rsidP="00BB6558">
      <w:pPr>
        <w:jc w:val="center"/>
        <w:rPr>
          <w:rStyle w:val="Hyperlink"/>
          <w:sz w:val="20"/>
          <w:szCs w:val="20"/>
        </w:rPr>
      </w:pPr>
      <w:hyperlink r:id="rId39" w:history="1">
        <w:r w:rsidR="00CD632C" w:rsidRPr="00BB6558">
          <w:rPr>
            <w:rStyle w:val="Hyperlink"/>
            <w:sz w:val="20"/>
            <w:szCs w:val="20"/>
          </w:rPr>
          <w:t xml:space="preserve">GIF über </w:t>
        </w:r>
        <w:r w:rsidR="00CD632C" w:rsidRPr="003F671F">
          <w:rPr>
            <w:rStyle w:val="Hyperlink"/>
            <w:i/>
            <w:sz w:val="20"/>
            <w:szCs w:val="20"/>
          </w:rPr>
          <w:t>rs.krieger-blog.de</w:t>
        </w:r>
        <w:r w:rsidR="00CD632C" w:rsidRPr="00BB6558">
          <w:rPr>
            <w:rStyle w:val="Hyperlink"/>
            <w:sz w:val="20"/>
            <w:szCs w:val="20"/>
          </w:rPr>
          <w:t xml:space="preserve"> abrufen</w:t>
        </w:r>
      </w:hyperlink>
    </w:p>
    <w:p w14:paraId="301EA5BA" w14:textId="77777777" w:rsidR="00B921D8" w:rsidRPr="00BB6558" w:rsidRDefault="00B921D8" w:rsidP="00BB6558">
      <w:pPr>
        <w:jc w:val="center"/>
        <w:rPr>
          <w:sz w:val="20"/>
          <w:szCs w:val="20"/>
        </w:rPr>
      </w:pPr>
    </w:p>
    <w:p w14:paraId="599981A5" w14:textId="35548186" w:rsidR="00AF6F58" w:rsidRDefault="00AF6F58" w:rsidP="00AF6F58">
      <w:pPr>
        <w:pStyle w:val="berschrift4"/>
        <w:spacing w:after="240"/>
        <w:jc w:val="center"/>
      </w:pPr>
      <w:r>
        <w:lastRenderedPageBreak/>
        <w:t>Die Sortierscheibe</w:t>
      </w:r>
    </w:p>
    <w:p w14:paraId="41278FF6" w14:textId="77777777" w:rsidR="00CD0C2E" w:rsidRDefault="00CD0C2E" w:rsidP="00CD0C2E">
      <w:pPr>
        <w:keepNext/>
        <w:spacing w:after="0"/>
        <w:jc w:val="center"/>
      </w:pPr>
      <w:r>
        <w:rPr>
          <w:noProof/>
        </w:rPr>
        <w:drawing>
          <wp:inline distT="0" distB="0" distL="0" distR="0" wp14:anchorId="1E4CD6BF" wp14:editId="6FEDB37D">
            <wp:extent cx="1177200" cy="882000"/>
            <wp:effectExtent l="38100" t="38100" r="99695" b="90170"/>
            <wp:docPr id="5" name="Video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40"/>
                    </pic:cNvPr>
                    <pic:cNvPicPr/>
                  </pic:nvPicPr>
                  <pic:blipFill>
                    <a:blip r:embed="rId41"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MCSTyTmY-k&quot; frameborder=&quot;0&quot; type=&quot;text/html&quot; width=&quot;816&quot; height=&quot;480&quot; /&gt;" h="480" w="816"/>
                        </a:ext>
                      </a:extLst>
                    </a:blip>
                    <a:stretch>
                      <a:fillRect/>
                    </a:stretch>
                  </pic:blipFill>
                  <pic:spPr>
                    <a:xfrm>
                      <a:off x="0" y="0"/>
                      <a:ext cx="1177200" cy="882000"/>
                    </a:xfrm>
                    <a:prstGeom prst="rect">
                      <a:avLst/>
                    </a:prstGeom>
                    <a:effectLst>
                      <a:outerShdw blurRad="50800" dist="38100" dir="2700000" algn="tl" rotWithShape="0">
                        <a:prstClr val="black">
                          <a:alpha val="40000"/>
                        </a:prstClr>
                      </a:outerShdw>
                    </a:effectLst>
                  </pic:spPr>
                </pic:pic>
              </a:graphicData>
            </a:graphic>
          </wp:inline>
        </w:drawing>
      </w:r>
    </w:p>
    <w:p w14:paraId="5E758567" w14:textId="11372133" w:rsidR="00AF6F58" w:rsidRDefault="00CD0C2E" w:rsidP="00CD0C2E">
      <w:pPr>
        <w:pStyle w:val="Beschriftung"/>
        <w:jc w:val="center"/>
      </w:pPr>
      <w:bookmarkStart w:id="13" w:name="_Toc20955646"/>
      <w:r>
        <w:t xml:space="preserve">Video </w:t>
      </w:r>
      <w:fldSimple w:instr=" SEQ Medium \* ARABIC ">
        <w:r w:rsidR="009E650D">
          <w:rPr>
            <w:noProof/>
          </w:rPr>
          <w:t>2</w:t>
        </w:r>
      </w:fldSimple>
      <w:r>
        <w:t>: Die Sortierscheibe erklärt</w:t>
      </w:r>
      <w:r>
        <w:br/>
        <w:t>(YouTube)</w:t>
      </w:r>
      <w:bookmarkEnd w:id="13"/>
    </w:p>
    <w:p w14:paraId="2F9EB2D1" w14:textId="65C1A5FD" w:rsidR="00AF6F58" w:rsidRDefault="00CD0C2E" w:rsidP="00CD0C2E">
      <w:pPr>
        <w:jc w:val="both"/>
      </w:pPr>
      <w:r>
        <w:t xml:space="preserve">Die Sortierscheibe dient zum Sortieren der Kugeln. Sie empfängt die Kugeln als erste und fährt sie dann zu einem Sensor, welcher die Farbe ermittelt. Nach der Ermittlung fährt die Scheibe zu dem passenden Auswurf, um die Kugel zu sortieren. Sie besteht grundlegend aus zwei Scheiben, welche durch Abstandhalter auseinandergehalten werden. Eine Röhre dient als Behältnis für die Kugel. </w:t>
      </w:r>
    </w:p>
    <w:p w14:paraId="763EBF49" w14:textId="41BF567F" w:rsidR="00AF6F58" w:rsidRPr="00BB6558" w:rsidRDefault="00AB0291" w:rsidP="00AF6F58">
      <w:pPr>
        <w:jc w:val="center"/>
        <w:rPr>
          <w:sz w:val="20"/>
          <w:szCs w:val="20"/>
        </w:rPr>
      </w:pPr>
      <w:hyperlink r:id="rId42" w:history="1">
        <w:r w:rsidR="00AF6F58" w:rsidRPr="00BB6558">
          <w:rPr>
            <w:rStyle w:val="Hyperlink"/>
            <w:sz w:val="20"/>
            <w:szCs w:val="20"/>
          </w:rPr>
          <w:t xml:space="preserve">Informationsseite auf </w:t>
        </w:r>
        <w:r w:rsidR="00AF6F58" w:rsidRPr="003F671F">
          <w:rPr>
            <w:rStyle w:val="Hyperlink"/>
            <w:i/>
            <w:sz w:val="20"/>
            <w:szCs w:val="20"/>
          </w:rPr>
          <w:t>rs.krieger-blog.de</w:t>
        </w:r>
        <w:r w:rsidR="00AF6F58" w:rsidRPr="00BB6558">
          <w:rPr>
            <w:rStyle w:val="Hyperlink"/>
            <w:sz w:val="20"/>
            <w:szCs w:val="20"/>
          </w:rPr>
          <w:t xml:space="preserve"> abrufen</w:t>
        </w:r>
      </w:hyperlink>
    </w:p>
    <w:p w14:paraId="603D38AC" w14:textId="64C719D6" w:rsidR="00AF6F58" w:rsidRPr="00BB6558" w:rsidRDefault="00AB0291" w:rsidP="00AF6F58">
      <w:pPr>
        <w:jc w:val="center"/>
        <w:rPr>
          <w:sz w:val="20"/>
          <w:szCs w:val="20"/>
        </w:rPr>
      </w:pPr>
      <w:hyperlink r:id="rId43" w:history="1">
        <w:r w:rsidR="00AF6F58" w:rsidRPr="00BB6558">
          <w:rPr>
            <w:rStyle w:val="Hyperlink"/>
            <w:sz w:val="20"/>
            <w:szCs w:val="20"/>
          </w:rPr>
          <w:t xml:space="preserve">MP4 über </w:t>
        </w:r>
        <w:r w:rsidR="00AF6F58" w:rsidRPr="003F671F">
          <w:rPr>
            <w:rStyle w:val="Hyperlink"/>
            <w:i/>
            <w:sz w:val="20"/>
            <w:szCs w:val="20"/>
          </w:rPr>
          <w:t>rs.krieger-blog.de</w:t>
        </w:r>
        <w:r w:rsidR="00AF6F58" w:rsidRPr="00BB6558">
          <w:rPr>
            <w:rStyle w:val="Hyperlink"/>
            <w:sz w:val="20"/>
            <w:szCs w:val="20"/>
          </w:rPr>
          <w:t xml:space="preserve"> abrufen</w:t>
        </w:r>
      </w:hyperlink>
    </w:p>
    <w:p w14:paraId="27B400B8" w14:textId="2ADB8AC8" w:rsidR="00AF6F58" w:rsidRDefault="00AB0291" w:rsidP="00AF6F58">
      <w:pPr>
        <w:jc w:val="center"/>
        <w:rPr>
          <w:sz w:val="20"/>
          <w:szCs w:val="20"/>
        </w:rPr>
      </w:pPr>
      <w:hyperlink r:id="rId44" w:history="1">
        <w:r w:rsidR="00AF6F58" w:rsidRPr="00BB6558">
          <w:rPr>
            <w:rStyle w:val="Hyperlink"/>
            <w:sz w:val="20"/>
            <w:szCs w:val="20"/>
          </w:rPr>
          <w:t xml:space="preserve">GIF über </w:t>
        </w:r>
        <w:r w:rsidR="00AF6F58" w:rsidRPr="003F671F">
          <w:rPr>
            <w:rStyle w:val="Hyperlink"/>
            <w:i/>
            <w:sz w:val="20"/>
            <w:szCs w:val="20"/>
          </w:rPr>
          <w:t>rs.krieger-blog.de</w:t>
        </w:r>
        <w:r w:rsidR="00AF6F58" w:rsidRPr="00BB6558">
          <w:rPr>
            <w:rStyle w:val="Hyperlink"/>
            <w:sz w:val="20"/>
            <w:szCs w:val="20"/>
          </w:rPr>
          <w:t xml:space="preserve"> abrufen</w:t>
        </w:r>
      </w:hyperlink>
    </w:p>
    <w:p w14:paraId="4367F073" w14:textId="77777777" w:rsidR="00EC1780" w:rsidRDefault="00EC1780" w:rsidP="00AF6F58">
      <w:pPr>
        <w:jc w:val="center"/>
        <w:rPr>
          <w:sz w:val="20"/>
          <w:szCs w:val="20"/>
        </w:rPr>
      </w:pPr>
    </w:p>
    <w:p w14:paraId="2DEA71D9" w14:textId="7EED125B" w:rsidR="00EC1780" w:rsidRPr="00EC1780" w:rsidRDefault="00EC1780" w:rsidP="00EC1780">
      <w:pPr>
        <w:pStyle w:val="berschrift4"/>
        <w:spacing w:after="240"/>
        <w:jc w:val="center"/>
      </w:pPr>
      <w:r>
        <w:t xml:space="preserve">Die </w:t>
      </w:r>
      <w:r w:rsidR="004C1D82">
        <w:t>Sperrscheibe</w:t>
      </w:r>
    </w:p>
    <w:p w14:paraId="71BB7511" w14:textId="77777777" w:rsidR="00EC1780" w:rsidRDefault="00EC1780" w:rsidP="00EC1780">
      <w:pPr>
        <w:keepNext/>
        <w:spacing w:after="0"/>
        <w:jc w:val="center"/>
      </w:pPr>
      <w:r>
        <w:rPr>
          <w:noProof/>
        </w:rPr>
        <w:drawing>
          <wp:inline distT="0" distB="0" distL="0" distR="0" wp14:anchorId="75228BC8" wp14:editId="6FDC820E">
            <wp:extent cx="1177200" cy="882000"/>
            <wp:effectExtent l="38100" t="38100" r="99695" b="90170"/>
            <wp:docPr id="7" name="Video 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a:hlinkClick r:id="rId45"/>
                    </pic:cNvPr>
                    <pic:cNvPicPr/>
                  </pic:nvPicPr>
                  <pic:blipFill>
                    <a:blip r:embed="rId4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wi2LKV1NE64&quot; frameborder=&quot;0&quot; type=&quot;text/html&quot; width=&quot;816&quot; height=&quot;480&quot; /&gt;" h="480" w="816"/>
                        </a:ext>
                      </a:extLst>
                    </a:blip>
                    <a:stretch>
                      <a:fillRect/>
                    </a:stretch>
                  </pic:blipFill>
                  <pic:spPr>
                    <a:xfrm>
                      <a:off x="0" y="0"/>
                      <a:ext cx="1177200" cy="882000"/>
                    </a:xfrm>
                    <a:prstGeom prst="rect">
                      <a:avLst/>
                    </a:prstGeom>
                    <a:effectLst>
                      <a:outerShdw blurRad="50800" dist="38100" dir="2700000" algn="tl" rotWithShape="0">
                        <a:prstClr val="black">
                          <a:alpha val="40000"/>
                        </a:prstClr>
                      </a:outerShdw>
                    </a:effectLst>
                  </pic:spPr>
                </pic:pic>
              </a:graphicData>
            </a:graphic>
          </wp:inline>
        </w:drawing>
      </w:r>
    </w:p>
    <w:p w14:paraId="5B2B551A" w14:textId="4C8E0C89" w:rsidR="005A258E" w:rsidRDefault="00EC1780" w:rsidP="005A258E">
      <w:pPr>
        <w:pStyle w:val="Beschriftung"/>
        <w:jc w:val="center"/>
      </w:pPr>
      <w:bookmarkStart w:id="14" w:name="_Toc20955647"/>
      <w:r>
        <w:t xml:space="preserve">Video </w:t>
      </w:r>
      <w:fldSimple w:instr=" SEQ Medium \* ARABIC ">
        <w:r w:rsidR="009E650D">
          <w:rPr>
            <w:noProof/>
          </w:rPr>
          <w:t>3</w:t>
        </w:r>
      </w:fldSimple>
      <w:r>
        <w:t>: Die Sperrscheibe erklärt</w:t>
      </w:r>
      <w:r>
        <w:br/>
        <w:t>(YouTube)</w:t>
      </w:r>
      <w:bookmarkEnd w:id="14"/>
    </w:p>
    <w:p w14:paraId="01F46015" w14:textId="2454902A" w:rsidR="00EC1780" w:rsidRDefault="00EC1780" w:rsidP="00EC1780">
      <w:pPr>
        <w:jc w:val="both"/>
      </w:pPr>
      <w:r>
        <w:t xml:space="preserve">Die </w:t>
      </w:r>
      <w:r w:rsidR="004C1D82">
        <w:t>Sperrscheibe sorgt auch für die Sortierung</w:t>
      </w:r>
      <w:r>
        <w:t xml:space="preserve">. Sie </w:t>
      </w:r>
      <w:r w:rsidR="004C1D82">
        <w:t>bewegt sich zur Position der ermittelten Farbe, um einen Durchlass für die Kugel zu ermöglichen. Alternativ sorgt die obere Scheibe der Sperrscheibe dafür, dass die Kugel in der Sortierscheibe nicht durchfällt.</w:t>
      </w:r>
      <w:r>
        <w:t xml:space="preserve"> </w:t>
      </w:r>
      <w:r w:rsidR="004C1D82">
        <w:t>Auch s</w:t>
      </w:r>
      <w:r>
        <w:t xml:space="preserve">ie besteht grundlegend aus zwei Scheiben, welche durch Abstandhalter auseinandergehalten werden. </w:t>
      </w:r>
      <w:r w:rsidR="004C1D82">
        <w:t>Auch hier gibt es eine Röhre, welche als Durchlass für die Kugel genutzt wird.</w:t>
      </w:r>
      <w:r w:rsidR="004C1D82">
        <w:br/>
        <w:t>Dazu besitz die Sperrscheibe noch einen Zentrierungsfunktion. Zwei kombinierte Bauteile sorgen dafür, dass die Sortier- und Sperrscheibe den gleichen Mittelpunkt haben. Das sorgt für perfekt übereinstimmende Löcher, durch die die Kugel fallen kann.</w:t>
      </w:r>
      <w:r>
        <w:t xml:space="preserve"> </w:t>
      </w:r>
    </w:p>
    <w:p w14:paraId="1716A6D3" w14:textId="7680F5CF" w:rsidR="00EC1780" w:rsidRPr="00BB6558" w:rsidRDefault="00AB0291" w:rsidP="00EC1780">
      <w:pPr>
        <w:jc w:val="center"/>
        <w:rPr>
          <w:sz w:val="20"/>
          <w:szCs w:val="20"/>
        </w:rPr>
      </w:pPr>
      <w:hyperlink r:id="rId47" w:history="1">
        <w:r w:rsidR="00EC1780" w:rsidRPr="00BB6558">
          <w:rPr>
            <w:rStyle w:val="Hyperlink"/>
            <w:sz w:val="20"/>
            <w:szCs w:val="20"/>
          </w:rPr>
          <w:t xml:space="preserve">Informationsseite auf </w:t>
        </w:r>
        <w:r w:rsidR="00EC1780" w:rsidRPr="003F671F">
          <w:rPr>
            <w:rStyle w:val="Hyperlink"/>
            <w:i/>
            <w:sz w:val="20"/>
            <w:szCs w:val="20"/>
          </w:rPr>
          <w:t>rs.krieger-blog.de</w:t>
        </w:r>
        <w:r w:rsidR="00EC1780" w:rsidRPr="00BB6558">
          <w:rPr>
            <w:rStyle w:val="Hyperlink"/>
            <w:sz w:val="20"/>
            <w:szCs w:val="20"/>
          </w:rPr>
          <w:t xml:space="preserve"> abrufen</w:t>
        </w:r>
      </w:hyperlink>
    </w:p>
    <w:p w14:paraId="5B0AB209" w14:textId="6A290260" w:rsidR="00EC1780" w:rsidRPr="00BB6558" w:rsidRDefault="00AB0291" w:rsidP="00EC1780">
      <w:pPr>
        <w:jc w:val="center"/>
        <w:rPr>
          <w:sz w:val="20"/>
          <w:szCs w:val="20"/>
        </w:rPr>
      </w:pPr>
      <w:hyperlink r:id="rId48" w:history="1">
        <w:r w:rsidR="00EC1780" w:rsidRPr="00BB6558">
          <w:rPr>
            <w:rStyle w:val="Hyperlink"/>
            <w:sz w:val="20"/>
            <w:szCs w:val="20"/>
          </w:rPr>
          <w:t xml:space="preserve">MP4 über </w:t>
        </w:r>
        <w:r w:rsidR="00EC1780" w:rsidRPr="003F671F">
          <w:rPr>
            <w:rStyle w:val="Hyperlink"/>
            <w:i/>
            <w:sz w:val="20"/>
            <w:szCs w:val="20"/>
          </w:rPr>
          <w:t>rs.krieger-blog.de</w:t>
        </w:r>
        <w:r w:rsidR="00EC1780" w:rsidRPr="00BB6558">
          <w:rPr>
            <w:rStyle w:val="Hyperlink"/>
            <w:sz w:val="20"/>
            <w:szCs w:val="20"/>
          </w:rPr>
          <w:t xml:space="preserve"> abrufen</w:t>
        </w:r>
      </w:hyperlink>
    </w:p>
    <w:p w14:paraId="7486C5A6" w14:textId="5008DD68" w:rsidR="00BF5391" w:rsidRDefault="00AB0291" w:rsidP="00F563B3">
      <w:pPr>
        <w:jc w:val="center"/>
        <w:rPr>
          <w:sz w:val="20"/>
          <w:szCs w:val="20"/>
        </w:rPr>
      </w:pPr>
      <w:hyperlink r:id="rId49" w:history="1">
        <w:r w:rsidR="00EC1780" w:rsidRPr="00BB6558">
          <w:rPr>
            <w:rStyle w:val="Hyperlink"/>
            <w:sz w:val="20"/>
            <w:szCs w:val="20"/>
          </w:rPr>
          <w:t xml:space="preserve">GIF über </w:t>
        </w:r>
        <w:r w:rsidR="00EC1780" w:rsidRPr="003F671F">
          <w:rPr>
            <w:rStyle w:val="Hyperlink"/>
            <w:i/>
            <w:sz w:val="20"/>
            <w:szCs w:val="20"/>
          </w:rPr>
          <w:t>rs.krieger-blog.de</w:t>
        </w:r>
        <w:r w:rsidR="00EC1780" w:rsidRPr="00BB6558">
          <w:rPr>
            <w:rStyle w:val="Hyperlink"/>
            <w:sz w:val="20"/>
            <w:szCs w:val="20"/>
          </w:rPr>
          <w:t xml:space="preserve"> abrufen</w:t>
        </w:r>
      </w:hyperlink>
    </w:p>
    <w:p w14:paraId="7F22C953" w14:textId="77777777" w:rsidR="00F563B3" w:rsidRDefault="00F563B3" w:rsidP="00F563B3">
      <w:pPr>
        <w:jc w:val="center"/>
        <w:rPr>
          <w:sz w:val="20"/>
          <w:szCs w:val="20"/>
        </w:rPr>
      </w:pPr>
    </w:p>
    <w:p w14:paraId="3CBB2400" w14:textId="5A48D8A2" w:rsidR="00C56D0D" w:rsidRDefault="001D0345" w:rsidP="00C56D0D">
      <w:pPr>
        <w:pStyle w:val="3num"/>
      </w:pPr>
      <w:bookmarkStart w:id="15" w:name="_Toc21211611"/>
      <w:r>
        <w:t>Software</w:t>
      </w:r>
      <w:r w:rsidR="003E24E3">
        <w:t xml:space="preserve"> – Planung</w:t>
      </w:r>
      <w:bookmarkEnd w:id="15"/>
    </w:p>
    <w:p w14:paraId="37ABA0A2" w14:textId="407B4F33" w:rsidR="00BE7C38" w:rsidRPr="00BE7C38" w:rsidRDefault="00BE7C38" w:rsidP="00156A4E">
      <w:pPr>
        <w:pStyle w:val="berschrift4"/>
        <w:spacing w:after="240"/>
        <w:jc w:val="center"/>
      </w:pPr>
      <w:r>
        <w:t>Grundlegend</w:t>
      </w:r>
    </w:p>
    <w:p w14:paraId="677F0C4C" w14:textId="2660600E" w:rsidR="00BE7C38" w:rsidRDefault="00BE7C38" w:rsidP="00885048">
      <w:pPr>
        <w:jc w:val="both"/>
      </w:pPr>
      <w:r>
        <w:t xml:space="preserve">Der Programmcode ist für das </w:t>
      </w:r>
      <w:r w:rsidR="00AD6794">
        <w:t>Arduino Modell „Uno R3“ optimiert. Geschrieben und kompiliert wurde er mit der Arduino IDE in der Version 1.8.10.</w:t>
      </w:r>
    </w:p>
    <w:p w14:paraId="58ED197C" w14:textId="1EF76397" w:rsidR="0007467A" w:rsidRPr="0007467A" w:rsidRDefault="0007467A" w:rsidP="00156A4E">
      <w:pPr>
        <w:pStyle w:val="berschrift4"/>
        <w:spacing w:after="240"/>
        <w:jc w:val="center"/>
      </w:pPr>
      <w:r>
        <w:lastRenderedPageBreak/>
        <w:t>Ablauf</w:t>
      </w:r>
    </w:p>
    <w:p w14:paraId="10E6819B" w14:textId="32D7B258" w:rsidR="00156A4E" w:rsidRDefault="00156A4E" w:rsidP="00BE7C38">
      <w:r>
        <w:rPr>
          <w:noProof/>
        </w:rPr>
        <w:drawing>
          <wp:anchor distT="0" distB="0" distL="114300" distR="114300" simplePos="0" relativeHeight="251663360" behindDoc="0" locked="0" layoutInCell="1" allowOverlap="1" wp14:anchorId="1198C1FC" wp14:editId="350928D4">
            <wp:simplePos x="0" y="0"/>
            <wp:positionH relativeFrom="margin">
              <wp:align>left</wp:align>
            </wp:positionH>
            <wp:positionV relativeFrom="paragraph">
              <wp:posOffset>6985</wp:posOffset>
            </wp:positionV>
            <wp:extent cx="844550" cy="2754630"/>
            <wp:effectExtent l="38100" t="38100" r="88900" b="10287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44550" cy="2754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Da hier nur eine grobe Übersicht über den Ablauf des Programms gegeben wird, wird nicht weiter auf die Initialisierung eingegangen. Diese finden Sie unter Punkt 4.2</w:t>
      </w:r>
      <w:r w:rsidR="00393CA0">
        <w:t xml:space="preserve"> ff.</w:t>
      </w:r>
      <w:r>
        <w:t>!</w:t>
      </w:r>
    </w:p>
    <w:p w14:paraId="5297CF24" w14:textId="57E512D7" w:rsidR="00156A4E" w:rsidRDefault="00156A4E" w:rsidP="00156A4E">
      <w:pPr>
        <w:pStyle w:val="Listenabsatz"/>
        <w:numPr>
          <w:ilvl w:val="0"/>
          <w:numId w:val="8"/>
        </w:numPr>
        <w:spacing w:line="276" w:lineRule="auto"/>
      </w:pPr>
      <w:r>
        <w:t>Der untere Motor bewegt die Sperrscheibe auf die Position „Gold“.</w:t>
      </w:r>
    </w:p>
    <w:p w14:paraId="4B6BB371" w14:textId="3B546E76" w:rsidR="00156A4E" w:rsidRDefault="00156A4E" w:rsidP="00156A4E">
      <w:pPr>
        <w:pStyle w:val="Listenabsatz"/>
        <w:numPr>
          <w:ilvl w:val="0"/>
          <w:numId w:val="8"/>
        </w:numPr>
        <w:spacing w:line="276" w:lineRule="auto"/>
      </w:pPr>
      <w:r>
        <w:t>Der obere Motor bewegt die Sortierscheibe auf die Startposition.</w:t>
      </w:r>
    </w:p>
    <w:p w14:paraId="247F2232" w14:textId="487844F7" w:rsidR="00156A4E" w:rsidRDefault="00156A4E" w:rsidP="00156A4E">
      <w:pPr>
        <w:pStyle w:val="Listenabsatz"/>
        <w:numPr>
          <w:ilvl w:val="0"/>
          <w:numId w:val="8"/>
        </w:numPr>
        <w:spacing w:line="276" w:lineRule="auto"/>
        <w:ind w:left="2127" w:hanging="1767"/>
      </w:pPr>
      <w:r>
        <w:t>Es wird 0,5</w:t>
      </w:r>
      <w:r w:rsidR="00905834">
        <w:t xml:space="preserve"> </w:t>
      </w:r>
      <w:r>
        <w:t>Sek. gewartet, um die Kugel in die Sortierscheibe fallen zu</w:t>
      </w:r>
      <w:r w:rsidR="00D24E91">
        <w:t xml:space="preserve"> </w:t>
      </w:r>
      <w:r>
        <w:t>lassen</w:t>
      </w:r>
    </w:p>
    <w:p w14:paraId="7BCB07E0" w14:textId="4354050C" w:rsidR="00156A4E" w:rsidRDefault="00156A4E" w:rsidP="00156A4E">
      <w:pPr>
        <w:pStyle w:val="Listenabsatz"/>
        <w:numPr>
          <w:ilvl w:val="0"/>
          <w:numId w:val="8"/>
        </w:numPr>
        <w:spacing w:line="276" w:lineRule="auto"/>
        <w:ind w:left="2127" w:hanging="1767"/>
      </w:pPr>
      <w:r>
        <w:t>Der obere Motor bewegt die Sortierscheibe zur Farberkennung.</w:t>
      </w:r>
    </w:p>
    <w:p w14:paraId="07CDF136" w14:textId="5877D806" w:rsidR="00156A4E" w:rsidRDefault="00156A4E" w:rsidP="00156A4E">
      <w:pPr>
        <w:pStyle w:val="Listenabsatz"/>
        <w:numPr>
          <w:ilvl w:val="0"/>
          <w:numId w:val="8"/>
        </w:numPr>
        <w:spacing w:line="276" w:lineRule="auto"/>
        <w:ind w:left="2127" w:hanging="1767"/>
      </w:pPr>
      <w:r>
        <w:t>Die Farberkennung wird gestartet</w:t>
      </w:r>
    </w:p>
    <w:p w14:paraId="49A3FC2E" w14:textId="5D3F2E3B" w:rsidR="00156A4E" w:rsidRDefault="00156A4E" w:rsidP="00156A4E">
      <w:pPr>
        <w:pStyle w:val="Listenabsatz"/>
        <w:numPr>
          <w:ilvl w:val="0"/>
          <w:numId w:val="8"/>
        </w:numPr>
        <w:spacing w:line="276" w:lineRule="auto"/>
        <w:ind w:left="2127" w:hanging="1767"/>
      </w:pPr>
      <w:r>
        <w:t>Der untere Motor bewegt die Sperrscheibe zur erkannten Farbe.</w:t>
      </w:r>
    </w:p>
    <w:p w14:paraId="2ED4D58B" w14:textId="6FDB368D" w:rsidR="00156A4E" w:rsidRDefault="00156A4E" w:rsidP="00156A4E">
      <w:pPr>
        <w:pStyle w:val="Listenabsatz"/>
        <w:numPr>
          <w:ilvl w:val="0"/>
          <w:numId w:val="8"/>
        </w:numPr>
        <w:spacing w:line="276" w:lineRule="auto"/>
        <w:ind w:left="2127" w:hanging="1767"/>
      </w:pPr>
      <w:r>
        <w:t>Der obere Motor bewegt die Sortierscheibe zur erkannten Farbe.</w:t>
      </w:r>
      <w:r>
        <w:br/>
        <w:t>Dabei fällt die Kugel durch die Sperrscheibe in den richtigen Behälter.</w:t>
      </w:r>
    </w:p>
    <w:p w14:paraId="5DCF0F47" w14:textId="53DDA6C6" w:rsidR="00156A4E" w:rsidRDefault="00156A4E" w:rsidP="00156A4E">
      <w:pPr>
        <w:pStyle w:val="Listenabsatz"/>
        <w:numPr>
          <w:ilvl w:val="0"/>
          <w:numId w:val="8"/>
        </w:numPr>
        <w:spacing w:line="276" w:lineRule="auto"/>
        <w:ind w:left="2127" w:hanging="1767"/>
      </w:pPr>
      <w:r>
        <w:t>Der untere Motor bewegt die Sperrscheibe zur Startposition.</w:t>
      </w:r>
    </w:p>
    <w:p w14:paraId="64CD3DF1" w14:textId="57967BAB" w:rsidR="009E650D" w:rsidRDefault="00FA10C0" w:rsidP="00FA10C0">
      <w:pPr>
        <w:spacing w:line="276" w:lineRule="auto"/>
      </w:pPr>
      <w:r>
        <w:rPr>
          <w:noProof/>
        </w:rPr>
        <mc:AlternateContent>
          <mc:Choice Requires="wps">
            <w:drawing>
              <wp:anchor distT="0" distB="0" distL="114300" distR="114300" simplePos="0" relativeHeight="251667456" behindDoc="0" locked="0" layoutInCell="1" allowOverlap="1" wp14:anchorId="5C1FDCDA" wp14:editId="0415042B">
                <wp:simplePos x="0" y="0"/>
                <wp:positionH relativeFrom="margin">
                  <wp:align>left</wp:align>
                </wp:positionH>
                <wp:positionV relativeFrom="paragraph">
                  <wp:posOffset>89535</wp:posOffset>
                </wp:positionV>
                <wp:extent cx="1152525" cy="635"/>
                <wp:effectExtent l="0" t="0" r="9525" b="8255"/>
                <wp:wrapSquare wrapText="bothSides"/>
                <wp:docPr id="8" name="Textfeld 8"/>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6F8422C0" w14:textId="590F435F" w:rsidR="005914C1" w:rsidRPr="003D5256" w:rsidRDefault="005914C1" w:rsidP="00FA10C0">
                            <w:pPr>
                              <w:pStyle w:val="Beschriftung"/>
                              <w:rPr>
                                <w:noProof/>
                              </w:rPr>
                            </w:pPr>
                            <w:bookmarkStart w:id="16" w:name="_Toc21261312"/>
                            <w:r>
                              <w:t xml:space="preserve">Abbildung </w:t>
                            </w:r>
                            <w:fldSimple w:instr=" SEQ Abbildung \* ARABIC ">
                              <w:r>
                                <w:rPr>
                                  <w:noProof/>
                                </w:rPr>
                                <w:t>1</w:t>
                              </w:r>
                            </w:fldSimple>
                            <w:r>
                              <w:t>: Programmablaufplan, grundlegend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1FDCDA" id="_x0000_t202" coordsize="21600,21600" o:spt="202" path="m,l,21600r21600,l21600,xe">
                <v:stroke joinstyle="miter"/>
                <v:path gradientshapeok="t" o:connecttype="rect"/>
              </v:shapetype>
              <v:shape id="Textfeld 8" o:spid="_x0000_s1026" type="#_x0000_t202" style="position:absolute;margin-left:0;margin-top:7.05pt;width:90.7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" stroked="f">
                <v:textbox style="mso-fit-shape-to-text:t" inset="0,0,0,0">
                  <w:txbxContent>
                    <w:p w14:paraId="6F8422C0" w14:textId="590F435F" w:rsidR="005914C1" w:rsidRPr="003D5256" w:rsidRDefault="005914C1" w:rsidP="00FA10C0">
                      <w:pPr>
                        <w:pStyle w:val="Beschriftung"/>
                        <w:rPr>
                          <w:noProof/>
                        </w:rPr>
                      </w:pPr>
                      <w:bookmarkStart w:id="17" w:name="_Toc21261312"/>
                      <w:r>
                        <w:t xml:space="preserve">Abbildung </w:t>
                      </w:r>
                      <w:fldSimple w:instr=" SEQ Abbildung \* ARABIC ">
                        <w:r>
                          <w:rPr>
                            <w:noProof/>
                          </w:rPr>
                          <w:t>1</w:t>
                        </w:r>
                      </w:fldSimple>
                      <w:r>
                        <w:t>: Programmablaufplan, grundlegend</w:t>
                      </w:r>
                      <w:bookmarkEnd w:id="17"/>
                    </w:p>
                  </w:txbxContent>
                </v:textbox>
                <w10:wrap type="square" anchorx="margin"/>
              </v:shape>
            </w:pict>
          </mc:Fallback>
        </mc:AlternateContent>
      </w:r>
    </w:p>
    <w:p w14:paraId="32EB55C9" w14:textId="77777777" w:rsidR="00FA10C0" w:rsidRDefault="00FA10C0" w:rsidP="00FA10C0">
      <w:pPr>
        <w:spacing w:line="276" w:lineRule="auto"/>
      </w:pPr>
    </w:p>
    <w:p w14:paraId="7FEE4C78" w14:textId="790F1658" w:rsidR="009E650D" w:rsidRDefault="001E0A30" w:rsidP="001E0A30">
      <w:pPr>
        <w:pStyle w:val="berschrift4"/>
      </w:pPr>
      <w:r>
        <w:t xml:space="preserve">   </w:t>
      </w:r>
      <w:r w:rsidR="009E650D">
        <w:t>Aufteilung und Zuordnung</w:t>
      </w:r>
    </w:p>
    <w:p w14:paraId="5E9992C3" w14:textId="77777777" w:rsidR="0078753A" w:rsidRDefault="0078753A" w:rsidP="00885048">
      <w:pPr>
        <w:spacing w:line="276" w:lineRule="auto"/>
        <w:jc w:val="both"/>
      </w:pPr>
      <w:r>
        <w:t xml:space="preserve">Nach einigen </w:t>
      </w:r>
      <w:r w:rsidR="00A32264" w:rsidRPr="0078753A">
        <w:rPr>
          <w:b/>
        </w:rPr>
        <w:t>gemeinsamen</w:t>
      </w:r>
      <w:r w:rsidR="00A32264">
        <w:t xml:space="preserve"> Überlegung</w:t>
      </w:r>
      <w:r>
        <w:t>en haben wir bereits eine grobe Code-Struktur gehabt. Dies war für uns sehr wichtig, um die Kommunikation zwischen den Methoden besser zu planen. Ohne Wissen, welche Daten wir von den anderen Methoden empfangen oder welche wir übergeben müssen ist es schwer, funktionierenden Code zu programmieren. In dieser Struktur haben wir den Code in mehrere Abschnitte aufgeteilt:</w:t>
      </w:r>
    </w:p>
    <w:p w14:paraId="5C6427B5" w14:textId="0A8F0D0A" w:rsidR="00A32264" w:rsidRDefault="00A32264" w:rsidP="0078753A">
      <w:pPr>
        <w:pStyle w:val="Listenabsatz"/>
        <w:numPr>
          <w:ilvl w:val="0"/>
          <w:numId w:val="14"/>
        </w:numPr>
        <w:spacing w:line="276" w:lineRule="auto"/>
      </w:pPr>
      <w:r>
        <w:t>Motorsteuerung</w:t>
      </w:r>
      <w:r w:rsidR="009E650D">
        <w:t>,</w:t>
      </w:r>
      <w:r w:rsidR="00F55989">
        <w:t xml:space="preserve"> bewegt die Motoren zu </w:t>
      </w:r>
      <w:r w:rsidR="0078753A">
        <w:t>verschiedenen Positionen</w:t>
      </w:r>
    </w:p>
    <w:p w14:paraId="38B55A8D" w14:textId="0E24E1A9" w:rsidR="00F55989" w:rsidRDefault="00A32264" w:rsidP="0078753A">
      <w:pPr>
        <w:pStyle w:val="Listenabsatz"/>
        <w:numPr>
          <w:ilvl w:val="0"/>
          <w:numId w:val="14"/>
        </w:numPr>
        <w:spacing w:line="276" w:lineRule="auto"/>
      </w:pPr>
      <w:r>
        <w:t>Farberkennung</w:t>
      </w:r>
      <w:r w:rsidR="00F411DF">
        <w:t>,</w:t>
      </w:r>
      <w:r w:rsidR="00F55989">
        <w:t xml:space="preserve"> erkennt die Farbe und gibt sie zurück</w:t>
      </w:r>
    </w:p>
    <w:p w14:paraId="6DD5E5F7" w14:textId="6F03DEA4" w:rsidR="00D3702A" w:rsidRDefault="00D3702A" w:rsidP="0078753A">
      <w:pPr>
        <w:pStyle w:val="Listenabsatz"/>
        <w:numPr>
          <w:ilvl w:val="0"/>
          <w:numId w:val="14"/>
        </w:numPr>
        <w:spacing w:line="276" w:lineRule="auto"/>
      </w:pPr>
      <w:r>
        <w:t>Setup + Loop</w:t>
      </w:r>
      <w:r w:rsidR="00F55989">
        <w:t>, Pin – Initialisierung, Ausführung der Methoden</w:t>
      </w:r>
    </w:p>
    <w:p w14:paraId="553BE9EB" w14:textId="744BE422" w:rsidR="00A32264" w:rsidRDefault="00A32264" w:rsidP="00885048">
      <w:pPr>
        <w:spacing w:before="240" w:line="276" w:lineRule="auto"/>
        <w:jc w:val="both"/>
      </w:pPr>
      <w:r>
        <w:t>Nach der Aufteilung haben</w:t>
      </w:r>
      <w:r w:rsidR="0078753A">
        <w:t xml:space="preserve"> wir feststellen müssen, </w:t>
      </w:r>
      <w:r w:rsidR="00B65817">
        <w:t>dass nicht jeder seine eigene Methode bekommen könnte. Dank unserer zuvor geplanten Struktur konnten wir aber dennoch eine, unserer Meinung nach gleichmäßige</w:t>
      </w:r>
      <w:r w:rsidR="00B37570">
        <w:t>,</w:t>
      </w:r>
      <w:r w:rsidR="00B65817">
        <w:t xml:space="preserve"> Aufteilung und Zuordnung finden</w:t>
      </w:r>
      <w:r w:rsidR="00C73335">
        <w:t>:</w:t>
      </w:r>
    </w:p>
    <w:p w14:paraId="7CEAF292" w14:textId="5E6259A2" w:rsidR="00A32264" w:rsidRDefault="00A32264" w:rsidP="00A32264">
      <w:pPr>
        <w:pStyle w:val="Listenabsatz"/>
        <w:numPr>
          <w:ilvl w:val="0"/>
          <w:numId w:val="4"/>
        </w:numPr>
        <w:spacing w:line="276" w:lineRule="auto"/>
      </w:pPr>
      <w:r>
        <w:t>Motorsteuerung</w:t>
      </w:r>
      <w:r w:rsidR="00B65817">
        <w:t xml:space="preserve"> (in zwei Teile aufgeteilt)</w:t>
      </w:r>
      <w:r>
        <w:t>:</w:t>
      </w:r>
      <w:r w:rsidR="00B65817">
        <w:t xml:space="preserve"> Julian, Niklas</w:t>
      </w:r>
    </w:p>
    <w:p w14:paraId="2FA62637" w14:textId="506D6BF0" w:rsidR="00A32264" w:rsidRDefault="00A32264" w:rsidP="00B65817">
      <w:pPr>
        <w:pStyle w:val="Listenabsatz"/>
        <w:numPr>
          <w:ilvl w:val="0"/>
          <w:numId w:val="4"/>
        </w:numPr>
        <w:spacing w:line="276" w:lineRule="auto"/>
      </w:pPr>
      <w:r>
        <w:t>Farberkennung:</w:t>
      </w:r>
      <w:r w:rsidR="00B65817">
        <w:t xml:space="preserve"> Pascal</w:t>
      </w:r>
    </w:p>
    <w:p w14:paraId="6AB39FEE" w14:textId="4DD083A2" w:rsidR="00AB0AFC" w:rsidRDefault="00D3702A" w:rsidP="00644C2B">
      <w:pPr>
        <w:pStyle w:val="Listenabsatz"/>
        <w:numPr>
          <w:ilvl w:val="0"/>
          <w:numId w:val="4"/>
        </w:numPr>
        <w:spacing w:line="276" w:lineRule="auto"/>
      </w:pPr>
      <w:r>
        <w:t>Setup + Loop: Gemeinsam (Kombinieren der einzelnen Abschnitte)</w:t>
      </w:r>
    </w:p>
    <w:p w14:paraId="5356C45A" w14:textId="77777777" w:rsidR="00644C2B" w:rsidRDefault="00644C2B" w:rsidP="00644C2B">
      <w:pPr>
        <w:spacing w:line="276" w:lineRule="auto"/>
      </w:pPr>
    </w:p>
    <w:p w14:paraId="77B10670" w14:textId="6054B2E5" w:rsidR="00AB0AFC" w:rsidRDefault="0073451D" w:rsidP="0073451D">
      <w:pPr>
        <w:pStyle w:val="berschrift4"/>
        <w:spacing w:after="240"/>
        <w:jc w:val="center"/>
      </w:pPr>
      <w:r>
        <w:t>Sonstiges</w:t>
      </w:r>
    </w:p>
    <w:p w14:paraId="037A2A09" w14:textId="38DC54E1" w:rsidR="00A32264" w:rsidRDefault="00A32264" w:rsidP="00885048">
      <w:pPr>
        <w:spacing w:after="160"/>
        <w:jc w:val="both"/>
      </w:pPr>
      <w:r>
        <w:t xml:space="preserve">Außerdem haben wir uns für </w:t>
      </w:r>
      <w:r w:rsidRPr="00F93F3F">
        <w:rPr>
          <w:b/>
        </w:rPr>
        <w:t>wichtige Regeln</w:t>
      </w:r>
      <w:r w:rsidRPr="00F93F3F">
        <w:t xml:space="preserve"> </w:t>
      </w:r>
      <w:r>
        <w:t xml:space="preserve">entschieden, um das Zusammenspiel der einzelnen </w:t>
      </w:r>
      <w:r w:rsidR="00BA16F4">
        <w:t xml:space="preserve">Abschnitte </w:t>
      </w:r>
      <w:r>
        <w:t>zu optimieren:</w:t>
      </w:r>
    </w:p>
    <w:p w14:paraId="3E2EFC01" w14:textId="0618C169" w:rsidR="00A32264" w:rsidRDefault="00A32264" w:rsidP="00A32264">
      <w:pPr>
        <w:pStyle w:val="Listenabsatz"/>
        <w:numPr>
          <w:ilvl w:val="0"/>
          <w:numId w:val="13"/>
        </w:numPr>
        <w:spacing w:line="276" w:lineRule="auto"/>
      </w:pPr>
      <w:r>
        <w:t>Der Code wird auf Englisch verfasst und kommentiert</w:t>
      </w:r>
    </w:p>
    <w:p w14:paraId="7EC07D55" w14:textId="6AB88D6E" w:rsidR="00A32264" w:rsidRDefault="00A32264" w:rsidP="00A32264">
      <w:pPr>
        <w:pStyle w:val="Listenabsatz"/>
        <w:numPr>
          <w:ilvl w:val="0"/>
          <w:numId w:val="13"/>
        </w:numPr>
        <w:spacing w:line="276" w:lineRule="auto"/>
      </w:pPr>
      <w:r>
        <w:t>Jede Zeile wird zumindest kurz mit einem Kommentar zusammengefasst</w:t>
      </w:r>
    </w:p>
    <w:p w14:paraId="4516B1CB" w14:textId="08C73DE2" w:rsidR="006672A6" w:rsidRDefault="006672A6" w:rsidP="00A32264">
      <w:pPr>
        <w:pStyle w:val="Listenabsatz"/>
        <w:numPr>
          <w:ilvl w:val="0"/>
          <w:numId w:val="13"/>
        </w:numPr>
        <w:spacing w:line="276" w:lineRule="auto"/>
      </w:pPr>
      <w:r>
        <w:t>Korrektes Einrücken ist wichtig für strukturierten Code!</w:t>
      </w:r>
    </w:p>
    <w:p w14:paraId="62D1CE82" w14:textId="3F491B7C" w:rsidR="00A32264" w:rsidRDefault="00A32264" w:rsidP="00A32264">
      <w:pPr>
        <w:pStyle w:val="Listenabsatz"/>
        <w:numPr>
          <w:ilvl w:val="0"/>
          <w:numId w:val="13"/>
        </w:numPr>
        <w:spacing w:line="276" w:lineRule="auto"/>
      </w:pPr>
      <w:r>
        <w:t>Jede Methode bekommt einen eigenen Kommentar, welcher die Funktion beschreibt</w:t>
      </w:r>
    </w:p>
    <w:p w14:paraId="72B04873" w14:textId="4E37DCCA" w:rsidR="00A32264" w:rsidRDefault="00A32264" w:rsidP="00A32264">
      <w:pPr>
        <w:pStyle w:val="Listenabsatz"/>
        <w:numPr>
          <w:ilvl w:val="0"/>
          <w:numId w:val="13"/>
        </w:numPr>
        <w:spacing w:line="276" w:lineRule="auto"/>
      </w:pPr>
      <w:r>
        <w:t>Übergebene Parameter (wenn vorhanden) werden intern mit einem „_“ am Anfang benannt</w:t>
      </w:r>
    </w:p>
    <w:p w14:paraId="3FCC6BB9" w14:textId="27D03BDB" w:rsidR="00156A4E" w:rsidRDefault="00A32264" w:rsidP="00BE7C38">
      <w:pPr>
        <w:pStyle w:val="Listenabsatz"/>
        <w:numPr>
          <w:ilvl w:val="0"/>
          <w:numId w:val="13"/>
        </w:numPr>
        <w:spacing w:line="276" w:lineRule="auto"/>
      </w:pPr>
      <w:r>
        <w:lastRenderedPageBreak/>
        <w:t>So viel wie nötig, so wenig wie möglich! Das gilt für redundante Befehle sowie zusammenfassbare Variablen zu Arrays!</w:t>
      </w:r>
    </w:p>
    <w:p w14:paraId="7A950A0F" w14:textId="447914EF" w:rsidR="003A12F4" w:rsidRDefault="003A12F4" w:rsidP="00885048">
      <w:pPr>
        <w:spacing w:line="276" w:lineRule="auto"/>
        <w:jc w:val="both"/>
      </w:pPr>
      <w:r>
        <w:t xml:space="preserve">Weitere Details und Überlegungen zum Programmcode, sowie die Dokumentation jedes einzelnen finden Sie unter </w:t>
      </w:r>
      <w:r w:rsidRPr="00C36D70">
        <w:rPr>
          <w:b/>
        </w:rPr>
        <w:t>Punkt 4.2</w:t>
      </w:r>
      <w:r w:rsidR="00183101" w:rsidRPr="00C36D70">
        <w:rPr>
          <w:b/>
        </w:rPr>
        <w:t xml:space="preserve"> ff</w:t>
      </w:r>
      <w:r w:rsidR="00183101">
        <w:t>.</w:t>
      </w:r>
    </w:p>
    <w:p w14:paraId="728473C6" w14:textId="77777777" w:rsidR="003A12F4" w:rsidRDefault="003A12F4" w:rsidP="003A12F4">
      <w:pPr>
        <w:spacing w:line="276" w:lineRule="auto"/>
      </w:pPr>
    </w:p>
    <w:p w14:paraId="29B362F8" w14:textId="2564B323" w:rsidR="00353522" w:rsidRDefault="001D0345" w:rsidP="00304222">
      <w:pPr>
        <w:pStyle w:val="3num"/>
        <w:spacing w:after="240"/>
      </w:pPr>
      <w:bookmarkStart w:id="18" w:name="_Toc21211612"/>
      <w:r>
        <w:t>Hardware – Planung</w:t>
      </w:r>
      <w:bookmarkEnd w:id="18"/>
    </w:p>
    <w:p w14:paraId="5F63B6E5" w14:textId="74995B34" w:rsidR="00D25098" w:rsidRDefault="00D25098" w:rsidP="00885048">
      <w:pPr>
        <w:jc w:val="both"/>
      </w:pPr>
      <w:r>
        <w:t>Da die Bauelemente, sowie das Design Teil der Vorgabe waren, gab es bei uns keine Entscheidungen in der Hardware zu treffen. Daher listen wir nur jedes Bauteil mit einer kurzen Beschreibung auf.</w:t>
      </w:r>
    </w:p>
    <w:p w14:paraId="3A4CE0FD" w14:textId="77777777" w:rsidR="007F6927" w:rsidRDefault="007F6927" w:rsidP="00885048">
      <w:pPr>
        <w:jc w:val="both"/>
      </w:pPr>
    </w:p>
    <w:p w14:paraId="7FF37B0C" w14:textId="6BD7BF73" w:rsidR="00CB3C4B" w:rsidRDefault="00CB3C4B" w:rsidP="008C75F5">
      <w:pPr>
        <w:pStyle w:val="berschrift4"/>
      </w:pPr>
      <w:r>
        <w:t>Nicht elektrotechnische Bauteile (Das Konstrukt)</w:t>
      </w:r>
    </w:p>
    <w:p w14:paraId="49D74489" w14:textId="0DDD7D57" w:rsidR="00CB3C4B" w:rsidRDefault="00CB3C4B" w:rsidP="007F6927">
      <w:pPr>
        <w:jc w:val="both"/>
      </w:pPr>
      <w:r>
        <w:t>Das gesamte Konstrukt wurde aus unbeschichteten mitteldichten Holzfaserplatten hergestellt. Das Design wurde von Herrn Hennig konzipiert und mithilfe eines Lasercutters ausgedruckt und uns zur Verfügung gestellt.</w:t>
      </w:r>
    </w:p>
    <w:p w14:paraId="051E215D" w14:textId="77777777" w:rsidR="007F6927" w:rsidRPr="00CB3C4B" w:rsidRDefault="007F6927" w:rsidP="00885048"/>
    <w:p w14:paraId="15B7AA29" w14:textId="1DAEC3CF" w:rsidR="00D25098" w:rsidRDefault="00D25098" w:rsidP="008C75F5">
      <w:pPr>
        <w:pStyle w:val="berschrift4"/>
      </w:pPr>
      <w:r>
        <w:t>Der Arduino</w:t>
      </w:r>
    </w:p>
    <w:p w14:paraId="549AA0C2" w14:textId="00BE8E6A" w:rsidR="00D25098" w:rsidRDefault="00D25098" w:rsidP="007F6927">
      <w:pPr>
        <w:jc w:val="both"/>
      </w:pPr>
      <w:r>
        <w:t xml:space="preserve">Als Mikrocontroller – Board benutzen wir die Arduino Plattform. Da wir den Formfaktor, aber auch die gebrauchte Anzahl an Pins beachten müssen, benutzen wir ein Board des Modells „Arduino Uno R3“. </w:t>
      </w:r>
    </w:p>
    <w:p w14:paraId="296A3B45" w14:textId="77777777" w:rsidR="007F6927" w:rsidRPr="00D25098" w:rsidRDefault="007F6927" w:rsidP="00885048"/>
    <w:p w14:paraId="2338FC6A" w14:textId="7A4E5BCD" w:rsidR="00D25098" w:rsidRDefault="00D25098" w:rsidP="008C75F5">
      <w:pPr>
        <w:pStyle w:val="berschrift4"/>
      </w:pPr>
      <w:r w:rsidRPr="00D25098">
        <w:t xml:space="preserve">Die Motoren </w:t>
      </w:r>
    </w:p>
    <w:p w14:paraId="7BCC3F29" w14:textId="57895CEC" w:rsidR="00D25098" w:rsidRDefault="00D25098" w:rsidP="007F6927">
      <w:pPr>
        <w:jc w:val="both"/>
      </w:pPr>
      <w:r>
        <w:t>Da wir die Scheiben getrennt steuern wollen, brauchen wir 2 Motoren vom gleichen Modell.</w:t>
      </w:r>
    </w:p>
    <w:p w14:paraId="4BBEA226" w14:textId="43D83C24" w:rsidR="00D25098" w:rsidRDefault="00D25098" w:rsidP="007F6927">
      <w:pPr>
        <w:jc w:val="both"/>
      </w:pPr>
      <w:r>
        <w:t>Dafür stehen uns 2x „28BYJ-48“ Motoren (M1, M2) zur Verfügung. Zur Verstärkung der Signale benutzen wir 2x „X113647“ Treiberplatinen (T1, T2).</w:t>
      </w:r>
    </w:p>
    <w:p w14:paraId="59881C26" w14:textId="77777777" w:rsidR="007F6927" w:rsidRDefault="007F6927" w:rsidP="00885048"/>
    <w:p w14:paraId="4E8DC004" w14:textId="3420504E" w:rsidR="00D25098" w:rsidRDefault="00D25098" w:rsidP="008C75F5">
      <w:pPr>
        <w:pStyle w:val="berschrift4"/>
      </w:pPr>
      <w:r>
        <w:t>Die Farberkennung</w:t>
      </w:r>
    </w:p>
    <w:p w14:paraId="5D82694C" w14:textId="648339B5" w:rsidR="00427AAC" w:rsidRDefault="00D25098" w:rsidP="00885048">
      <w:pPr>
        <w:jc w:val="both"/>
      </w:pPr>
      <w:r>
        <w:t xml:space="preserve">Die Farberkennung besteht aus einer RGB – LED </w:t>
      </w:r>
      <w:r w:rsidR="00AA0C66">
        <w:t xml:space="preserve">(P3) </w:t>
      </w:r>
      <w:r>
        <w:t>sowie eine</w:t>
      </w:r>
      <w:r w:rsidR="00AA0C66">
        <w:t>r Erweiterungsplatine mit lichtempfindlichem Widerstand (B3).</w:t>
      </w:r>
    </w:p>
    <w:p w14:paraId="1B95CE7C" w14:textId="1BC0D046" w:rsidR="00AA0C66" w:rsidRDefault="00AA0C66" w:rsidP="007F6927">
      <w:pPr>
        <w:jc w:val="both"/>
      </w:pPr>
      <w:r>
        <w:t>Die Sensorplatine des Typs „Light Sensor 1.0“ wurde von „</w:t>
      </w:r>
      <w:proofErr w:type="spellStart"/>
      <w:r>
        <w:t>Seeed</w:t>
      </w:r>
      <w:proofErr w:type="spellEnd"/>
      <w:r>
        <w:t xml:space="preserve"> Studio“ hergestellt.</w:t>
      </w:r>
      <w:r w:rsidR="00427AAC">
        <w:br/>
        <w:t xml:space="preserve">Der Sensor benötigt einen Anschluss an 5V sowie GND. Ein Pin sorgt für die analoge Übertragung </w:t>
      </w:r>
      <w:r w:rsidR="00F85C44">
        <w:t>des Sensors</w:t>
      </w:r>
      <w:r w:rsidR="00427AAC">
        <w:t xml:space="preserve"> an den Arduino.</w:t>
      </w:r>
    </w:p>
    <w:p w14:paraId="4F02C88C" w14:textId="77777777" w:rsidR="007F6927" w:rsidRDefault="007F6927" w:rsidP="00885048"/>
    <w:p w14:paraId="57CBB210" w14:textId="128B7406" w:rsidR="00AA0C66" w:rsidRDefault="00AA0C66" w:rsidP="008C75F5">
      <w:pPr>
        <w:pStyle w:val="berschrift4"/>
      </w:pPr>
      <w:r>
        <w:t>Die Lichtschranken</w:t>
      </w:r>
    </w:p>
    <w:p w14:paraId="729407BF" w14:textId="40415B14" w:rsidR="00ED1E7D" w:rsidRPr="00ED1E7D" w:rsidRDefault="00AA0C66" w:rsidP="00ED1E7D">
      <w:r>
        <w:t xml:space="preserve">Die Lichtschranken bestehen aus einer IR – LED (P1, P2) sowie einem lichtempfindlichen Widerstand (B1, B2), welcher in der Schaltung als Spannungsteiler dient. </w:t>
      </w:r>
    </w:p>
    <w:p w14:paraId="49857D95" w14:textId="2B4CC6E9" w:rsidR="00427AAC" w:rsidRDefault="00427AAC" w:rsidP="00427AAC"/>
    <w:p w14:paraId="0F81FF59" w14:textId="77777777" w:rsidR="00220303" w:rsidRDefault="00220303">
      <w:pPr>
        <w:spacing w:after="160"/>
        <w:rPr>
          <w:rFonts w:eastAsiaTheme="majorEastAsia" w:cstheme="majorBidi"/>
          <w:color w:val="757575" w:themeColor="text2"/>
          <w:sz w:val="28"/>
          <w:szCs w:val="28"/>
        </w:rPr>
      </w:pPr>
      <w:bookmarkStart w:id="19" w:name="_Toc21211613"/>
      <w:r>
        <w:br w:type="page"/>
      </w:r>
    </w:p>
    <w:p w14:paraId="3B779423" w14:textId="23911291" w:rsidR="00427AAC" w:rsidRDefault="00427AAC" w:rsidP="00427AAC">
      <w:pPr>
        <w:pStyle w:val="3num"/>
      </w:pPr>
      <w:r>
        <w:lastRenderedPageBreak/>
        <w:t>Schaltplan</w:t>
      </w:r>
      <w:bookmarkEnd w:id="19"/>
    </w:p>
    <w:p w14:paraId="529B339D" w14:textId="1B90A963" w:rsidR="00427AAC" w:rsidRDefault="00ED1E7D" w:rsidP="00885048">
      <w:pPr>
        <w:jc w:val="both"/>
      </w:pPr>
      <w:r>
        <w:t xml:space="preserve">Nachdem alle Bauelemente geklärt sind, kam es nun zur Erstellung des Schaltplans. Hier war es besonders wichtig, die Sensoren an analoge Pins </w:t>
      </w:r>
      <w:r w:rsidR="00D20DE7">
        <w:t>anzuschließen,</w:t>
      </w:r>
      <w:r>
        <w:t xml:space="preserve"> um ein auswertbares Signal zu erhalten. </w:t>
      </w:r>
    </w:p>
    <w:p w14:paraId="43A3539B" w14:textId="77777777" w:rsidR="00675722" w:rsidRDefault="00675722" w:rsidP="00885048">
      <w:pPr>
        <w:jc w:val="both"/>
      </w:pPr>
      <w:r>
        <w:t>Zur Erstellung des Schaltplans haben wir das kostenfreie Programm „Fritzing“ in der Version 0.9.3 benutzt.</w:t>
      </w:r>
    </w:p>
    <w:p w14:paraId="4F669D5B" w14:textId="7865265B" w:rsidR="00B75814" w:rsidRDefault="00675722" w:rsidP="00885048">
      <w:pPr>
        <w:jc w:val="both"/>
      </w:pPr>
      <w:r>
        <w:t>Dort mussten wir einige Bauteile hinzufügen, da sie nicht standardmäßig in der Bauteilliste enthalten waren</w:t>
      </w:r>
      <w:r w:rsidR="00B75814">
        <w:t xml:space="preserve">. Weitere Erklärungen, sowie den Download der Dateien finden Sie </w:t>
      </w:r>
      <w:hyperlink r:id="rId51" w:anchor="bauteile" w:history="1">
        <w:r w:rsidR="00B75814" w:rsidRPr="00B75814">
          <w:rPr>
            <w:rStyle w:val="Hyperlink"/>
          </w:rPr>
          <w:t>hier</w:t>
        </w:r>
      </w:hyperlink>
      <w:r w:rsidR="00B75814">
        <w:t>.</w:t>
      </w:r>
    </w:p>
    <w:p w14:paraId="053EE472" w14:textId="77777777" w:rsidR="00A83536" w:rsidRDefault="00675722" w:rsidP="00885048">
      <w:pPr>
        <w:jc w:val="both"/>
        <w:sectPr w:rsidR="00A83536" w:rsidSect="00B001B7">
          <w:footerReference w:type="default" r:id="rId52"/>
          <w:footerReference w:type="first" r:id="rId53"/>
          <w:pgSz w:w="11906" w:h="16838"/>
          <w:pgMar w:top="1417" w:right="1417" w:bottom="1134" w:left="1417" w:header="708" w:footer="708" w:gutter="0"/>
          <w:pgNumType w:start="1"/>
          <w:cols w:space="708"/>
          <w:titlePg/>
          <w:docGrid w:linePitch="360"/>
        </w:sectPr>
      </w:pPr>
      <w:r>
        <w:t xml:space="preserve">Außerdem werden in der Schaltplanansicht standardmäßig die amerikanischen Symbole </w:t>
      </w:r>
      <w:r w:rsidR="00393F62">
        <w:t>angezeigt</w:t>
      </w:r>
      <w:r>
        <w:t xml:space="preserve">, welche nicht der deutschen Norm entsprechen. Daher hat Julian mit dem Programm „Inkscape“ neue Vektorgrafiken erstellt, um den Normen zu entsprechen. Diese sind </w:t>
      </w:r>
      <w:hyperlink r:id="rId54" w:anchor="download_symbole" w:history="1">
        <w:r w:rsidRPr="00675722">
          <w:rPr>
            <w:rStyle w:val="Hyperlink"/>
          </w:rPr>
          <w:t>hier</w:t>
        </w:r>
      </w:hyperlink>
      <w:r>
        <w:t xml:space="preserve"> einseh- und herunterladbar.</w:t>
      </w:r>
    </w:p>
    <w:p w14:paraId="1D6DF853" w14:textId="493A8DF3" w:rsidR="00EB181C" w:rsidRDefault="00EB181C" w:rsidP="00A83536">
      <w:pPr>
        <w:keepNext/>
        <w:jc w:val="center"/>
      </w:pPr>
    </w:p>
    <w:p w14:paraId="1688B6A5" w14:textId="72952713" w:rsidR="00E61A96" w:rsidRDefault="00E61A96" w:rsidP="00E61A96">
      <w:pPr>
        <w:pStyle w:val="Beschriftung"/>
      </w:pPr>
      <w:bookmarkStart w:id="20" w:name="_Toc20861659"/>
      <w:bookmarkStart w:id="21" w:name="_Toc21261313"/>
      <w:r>
        <w:rPr>
          <w:noProof/>
        </w:rPr>
        <w:drawing>
          <wp:anchor distT="0" distB="0" distL="114300" distR="114300" simplePos="0" relativeHeight="251668480" behindDoc="0" locked="0" layoutInCell="1" allowOverlap="1" wp14:anchorId="0F776AC4" wp14:editId="569C6C0A">
            <wp:simplePos x="0" y="0"/>
            <wp:positionH relativeFrom="margin">
              <wp:align>left</wp:align>
            </wp:positionH>
            <wp:positionV relativeFrom="paragraph">
              <wp:posOffset>186690</wp:posOffset>
            </wp:positionV>
            <wp:extent cx="9497060" cy="4838700"/>
            <wp:effectExtent l="38100" t="38100" r="104140" b="9525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_diagram_Schaltpla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497060" cy="4838700"/>
                    </a:xfrm>
                    <a:prstGeom prst="rect">
                      <a:avLst/>
                    </a:prstGeom>
                    <a:effectLst>
                      <a:outerShdw blurRad="50800" dist="38100" dir="2700000" algn="tl" rotWithShape="0">
                        <a:prstClr val="black">
                          <a:alpha val="40000"/>
                        </a:prstClr>
                      </a:outerShdw>
                    </a:effectLst>
                  </pic:spPr>
                </pic:pic>
              </a:graphicData>
            </a:graphic>
          </wp:anchor>
        </w:drawing>
      </w:r>
      <w:r w:rsidR="00EB181C">
        <w:t xml:space="preserve">Abbildung </w:t>
      </w:r>
      <w:fldSimple w:instr=" SEQ Abbildung \* ARABIC ">
        <w:r w:rsidR="008C73AC">
          <w:rPr>
            <w:noProof/>
          </w:rPr>
          <w:t>2</w:t>
        </w:r>
      </w:fldSimple>
      <w:r w:rsidR="00EB181C">
        <w:t>: Schaltplan</w:t>
      </w:r>
      <w:bookmarkEnd w:id="20"/>
      <w:bookmarkEnd w:id="21"/>
    </w:p>
    <w:p w14:paraId="10E38E33" w14:textId="29B0A7E3" w:rsidR="00E61A96" w:rsidRDefault="00E61A96">
      <w:pPr>
        <w:spacing w:after="160"/>
      </w:pPr>
      <w:r>
        <w:br w:type="page"/>
      </w:r>
    </w:p>
    <w:p w14:paraId="2266255A" w14:textId="67E9FD12" w:rsidR="008D4AC5" w:rsidRDefault="008D4AC5" w:rsidP="00B76A0D">
      <w:pPr>
        <w:pStyle w:val="2num"/>
      </w:pPr>
      <w:bookmarkStart w:id="22" w:name="_Toc21211614"/>
      <w:r>
        <w:lastRenderedPageBreak/>
        <w:t>Zeitplanung</w:t>
      </w:r>
      <w:bookmarkEnd w:id="22"/>
    </w:p>
    <w:p w14:paraId="2B1C4D51" w14:textId="37E1D9EE" w:rsidR="00C84A32" w:rsidRDefault="00C84A32" w:rsidP="00C84A32">
      <w:r>
        <w:t>Unsere Zeitplanung fand am Anfang des Projektzeitraums statt. Wir haben ein Gantt – Diagramm mit der kostenfreien Software „ProjectLibre“ in der Version 1.9.1 erstellt.</w:t>
      </w:r>
      <w:r w:rsidR="009477C7">
        <w:t xml:space="preserve"> </w:t>
      </w:r>
      <w:r>
        <w:t>Neben der Auflistung unserer Prozesse haben wir auch eine Einteilung der Aufgaben vorgenommen. Diese ist über die Ressourcenplanung in „ProjectLibre“ eingepflegt.</w:t>
      </w:r>
    </w:p>
    <w:p w14:paraId="2F33049C" w14:textId="4402ABC2" w:rsidR="00E61A96" w:rsidRDefault="00013E69" w:rsidP="00BE7B2D">
      <w:pPr>
        <w:sectPr w:rsidR="00E61A96" w:rsidSect="00F52C00">
          <w:footerReference w:type="first" r:id="rId56"/>
          <w:pgSz w:w="16838" w:h="11906" w:orient="landscape"/>
          <w:pgMar w:top="1417" w:right="1417" w:bottom="1417" w:left="1134" w:header="708" w:footer="708" w:gutter="0"/>
          <w:pgNumType w:start="7"/>
          <w:cols w:space="708"/>
          <w:titlePg/>
          <w:docGrid w:linePitch="360"/>
        </w:sectPr>
      </w:pPr>
      <w:r>
        <w:rPr>
          <w:noProof/>
        </w:rPr>
        <mc:AlternateContent>
          <mc:Choice Requires="wps">
            <w:drawing>
              <wp:anchor distT="0" distB="0" distL="114300" distR="114300" simplePos="0" relativeHeight="251671552" behindDoc="0" locked="0" layoutInCell="1" allowOverlap="1" wp14:anchorId="293C90FD" wp14:editId="77E00335">
                <wp:simplePos x="0" y="0"/>
                <wp:positionH relativeFrom="column">
                  <wp:posOffset>-212725</wp:posOffset>
                </wp:positionH>
                <wp:positionV relativeFrom="paragraph">
                  <wp:posOffset>4149725</wp:posOffset>
                </wp:positionV>
                <wp:extent cx="967359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9673590" cy="635"/>
                        </a:xfrm>
                        <a:prstGeom prst="rect">
                          <a:avLst/>
                        </a:prstGeom>
                        <a:solidFill>
                          <a:prstClr val="white"/>
                        </a:solidFill>
                        <a:ln>
                          <a:noFill/>
                        </a:ln>
                      </wps:spPr>
                      <wps:txbx>
                        <w:txbxContent>
                          <w:p w14:paraId="53D732F4" w14:textId="4164B1BA" w:rsidR="005914C1" w:rsidRPr="00616BA1" w:rsidRDefault="005914C1" w:rsidP="00013E69">
                            <w:pPr>
                              <w:pStyle w:val="Beschriftung"/>
                              <w:rPr>
                                <w:noProof/>
                              </w:rPr>
                            </w:pPr>
                            <w:bookmarkStart w:id="23" w:name="_Toc21261314"/>
                            <w:r>
                              <w:t xml:space="preserve">Abbildung </w:t>
                            </w:r>
                            <w:fldSimple w:instr=" SEQ Abbildung \* ARABIC ">
                              <w:r>
                                <w:rPr>
                                  <w:noProof/>
                                </w:rPr>
                                <w:t>3</w:t>
                              </w:r>
                            </w:fldSimple>
                            <w:r>
                              <w:t>:</w:t>
                            </w:r>
                            <w:r>
                              <w:rPr>
                                <w:noProof/>
                              </w:rPr>
                              <w:t xml:space="preserve"> Gantt - Diagramm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90FD" id="Textfeld 9" o:spid="_x0000_s1027" type="#_x0000_t202" style="position:absolute;margin-left:-16.75pt;margin-top:326.75pt;width:761.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1bLgIAAGQ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" stroked="f">
                <v:textbox style="mso-fit-shape-to-text:t" inset="0,0,0,0">
                  <w:txbxContent>
                    <w:p w14:paraId="53D732F4" w14:textId="4164B1BA" w:rsidR="005914C1" w:rsidRPr="00616BA1" w:rsidRDefault="005914C1" w:rsidP="00013E69">
                      <w:pPr>
                        <w:pStyle w:val="Beschriftung"/>
                        <w:rPr>
                          <w:noProof/>
                        </w:rPr>
                      </w:pPr>
                      <w:bookmarkStart w:id="24" w:name="_Toc21261314"/>
                      <w:r>
                        <w:t xml:space="preserve">Abbildung </w:t>
                      </w:r>
                      <w:fldSimple w:instr=" SEQ Abbildung \* ARABIC ">
                        <w:r>
                          <w:rPr>
                            <w:noProof/>
                          </w:rPr>
                          <w:t>3</w:t>
                        </w:r>
                      </w:fldSimple>
                      <w:r>
                        <w:t>:</w:t>
                      </w:r>
                      <w:r>
                        <w:rPr>
                          <w:noProof/>
                        </w:rPr>
                        <w:t xml:space="preserve"> Gantt - Diagramm</w:t>
                      </w:r>
                      <w:bookmarkEnd w:id="24"/>
                    </w:p>
                  </w:txbxContent>
                </v:textbox>
                <w10:wrap type="square"/>
              </v:shape>
            </w:pict>
          </mc:Fallback>
        </mc:AlternateContent>
      </w:r>
      <w:r w:rsidR="0067273E">
        <w:rPr>
          <w:noProof/>
        </w:rPr>
        <w:drawing>
          <wp:anchor distT="0" distB="0" distL="114300" distR="114300" simplePos="0" relativeHeight="251669504" behindDoc="0" locked="0" layoutInCell="1" allowOverlap="1" wp14:anchorId="04C97CAB" wp14:editId="1CCCFEE2">
            <wp:simplePos x="0" y="0"/>
            <wp:positionH relativeFrom="page">
              <wp:align>center</wp:align>
            </wp:positionH>
            <wp:positionV relativeFrom="paragraph">
              <wp:posOffset>676910</wp:posOffset>
            </wp:positionV>
            <wp:extent cx="9673987" cy="3416061"/>
            <wp:effectExtent l="0" t="0" r="3810" b="0"/>
            <wp:wrapSquare wrapText="bothSides"/>
            <wp:docPr id="6" name="Grafik 6"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Diagramm.png"/>
                    <pic:cNvPicPr/>
                  </pic:nvPicPr>
                  <pic:blipFill>
                    <a:blip r:embed="rId57">
                      <a:extLst>
                        <a:ext uri="{28A0092B-C50C-407E-A947-70E740481C1C}">
                          <a14:useLocalDpi xmlns:a14="http://schemas.microsoft.com/office/drawing/2010/main" val="0"/>
                        </a:ext>
                      </a:extLst>
                    </a:blip>
                    <a:stretch>
                      <a:fillRect/>
                    </a:stretch>
                  </pic:blipFill>
                  <pic:spPr>
                    <a:xfrm>
                      <a:off x="0" y="0"/>
                      <a:ext cx="9673987" cy="3416061"/>
                    </a:xfrm>
                    <a:prstGeom prst="rect">
                      <a:avLst/>
                    </a:prstGeom>
                  </pic:spPr>
                </pic:pic>
              </a:graphicData>
            </a:graphic>
            <wp14:sizeRelH relativeFrom="page">
              <wp14:pctWidth>0</wp14:pctWidth>
            </wp14:sizeRelH>
            <wp14:sizeRelV relativeFrom="page">
              <wp14:pctHeight>0</wp14:pctHeight>
            </wp14:sizeRelV>
          </wp:anchor>
        </w:drawing>
      </w:r>
      <w:r w:rsidR="00C84A32">
        <w:t>Die folgenden Screenshots zeigen das Diagramm im Soll – Ist Vergleich</w:t>
      </w:r>
      <w:r w:rsidR="00E61A96">
        <w:t>:</w:t>
      </w:r>
      <w:r w:rsidR="00E61A96">
        <w:br/>
        <w:t xml:space="preserve">Die blauen Balken zeigen die Zeit an, welche wir am Anfang eingeplant haben (Soll). Die schwarzen Balken in den Blauen zeigen, wie viel Zeit wir tatsächlich benötigt haben (Ist). </w:t>
      </w:r>
    </w:p>
    <w:p w14:paraId="5FD108E9" w14:textId="40890518" w:rsidR="00317886" w:rsidRDefault="00317886" w:rsidP="0067273E">
      <w:pPr>
        <w:pStyle w:val="1num"/>
      </w:pPr>
      <w:bookmarkStart w:id="25" w:name="_Toc21211615"/>
      <w:r>
        <w:lastRenderedPageBreak/>
        <w:t>Realisierung</w:t>
      </w:r>
      <w:bookmarkEnd w:id="25"/>
    </w:p>
    <w:p w14:paraId="09377ABF" w14:textId="50DBEC6C" w:rsidR="00E50D74" w:rsidRDefault="008D4AC5" w:rsidP="00E50D74">
      <w:pPr>
        <w:pStyle w:val="2num"/>
      </w:pPr>
      <w:bookmarkStart w:id="26" w:name="_Toc21211616"/>
      <w:commentRangeStart w:id="27"/>
      <w:r>
        <w:t>Aufbau Hardware</w:t>
      </w:r>
      <w:bookmarkEnd w:id="26"/>
      <w:commentRangeEnd w:id="27"/>
      <w:r w:rsidR="004E1317">
        <w:rPr>
          <w:rStyle w:val="Kommentarzeichen"/>
          <w:rFonts w:eastAsiaTheme="minorHAnsi" w:cstheme="minorBidi"/>
          <w:color w:val="auto"/>
        </w:rPr>
        <w:commentReference w:id="27"/>
      </w:r>
    </w:p>
    <w:p w14:paraId="4050A72F" w14:textId="17B416C0" w:rsidR="004E1317" w:rsidRDefault="00840DC7" w:rsidP="004E1317">
      <w:r>
        <w:rPr>
          <w:noProof/>
        </w:rPr>
        <w:drawing>
          <wp:anchor distT="0" distB="0" distL="114300" distR="114300" simplePos="0" relativeHeight="251691008" behindDoc="0" locked="0" layoutInCell="1" allowOverlap="1" wp14:anchorId="77D517AF" wp14:editId="44E5FCE0">
            <wp:simplePos x="0" y="0"/>
            <wp:positionH relativeFrom="margin">
              <wp:posOffset>22225</wp:posOffset>
            </wp:positionH>
            <wp:positionV relativeFrom="paragraph">
              <wp:posOffset>579755</wp:posOffset>
            </wp:positionV>
            <wp:extent cx="1791335" cy="2388870"/>
            <wp:effectExtent l="38100" t="38100" r="94615" b="8763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91335" cy="23888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5FB853" wp14:editId="56E007EF">
            <wp:simplePos x="0" y="0"/>
            <wp:positionH relativeFrom="column">
              <wp:posOffset>4100195</wp:posOffset>
            </wp:positionH>
            <wp:positionV relativeFrom="paragraph">
              <wp:posOffset>570865</wp:posOffset>
            </wp:positionV>
            <wp:extent cx="1797050" cy="2397760"/>
            <wp:effectExtent l="38100" t="38100" r="88900" b="9779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97050" cy="2397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A3DC3F0" wp14:editId="27349064">
            <wp:simplePos x="0" y="0"/>
            <wp:positionH relativeFrom="margin">
              <wp:posOffset>2038985</wp:posOffset>
            </wp:positionH>
            <wp:positionV relativeFrom="paragraph">
              <wp:posOffset>568325</wp:posOffset>
            </wp:positionV>
            <wp:extent cx="1799590" cy="2399030"/>
            <wp:effectExtent l="38100" t="38100" r="86360" b="9652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99590" cy="23990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63D2A">
        <w:t xml:space="preserve">Zum Start haben wir sämtliche elektronischen Bauteile auf ihre Funktionstüchtigkeit getestet. </w:t>
      </w:r>
      <w:r w:rsidR="00DE1B3C">
        <w:t xml:space="preserve">Mehr zu der Funktionsweise der verwendeten Programme finden Sie unter </w:t>
      </w:r>
      <w:r w:rsidR="00DE1B3C" w:rsidRPr="004E275F">
        <w:rPr>
          <w:b/>
        </w:rPr>
        <w:t>4.2.1</w:t>
      </w:r>
      <w:r w:rsidR="00DE1B3C">
        <w:t>.</w:t>
      </w:r>
      <w:bookmarkStart w:id="28" w:name="_Toc21211617"/>
    </w:p>
    <w:p w14:paraId="15B1F246" w14:textId="72D98430" w:rsidR="004E1317" w:rsidRDefault="00840DC7" w:rsidP="004E1317">
      <w:r>
        <w:rPr>
          <w:noProof/>
        </w:rPr>
        <w:drawing>
          <wp:anchor distT="0" distB="0" distL="114300" distR="114300" simplePos="0" relativeHeight="251693056" behindDoc="0" locked="0" layoutInCell="1" allowOverlap="1" wp14:anchorId="5C3250C7" wp14:editId="04BAD06B">
            <wp:simplePos x="0" y="0"/>
            <wp:positionH relativeFrom="margin">
              <wp:align>left</wp:align>
            </wp:positionH>
            <wp:positionV relativeFrom="paragraph">
              <wp:posOffset>2865421</wp:posOffset>
            </wp:positionV>
            <wp:extent cx="1775460" cy="1330325"/>
            <wp:effectExtent l="38100" t="38100" r="91440" b="9842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784703" cy="13377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1DDE634" w14:textId="7511FC43" w:rsidR="004E1317" w:rsidRDefault="004E1317" w:rsidP="004E1317"/>
    <w:p w14:paraId="0DF01414" w14:textId="458E0408" w:rsidR="004E1317" w:rsidRDefault="004E1317" w:rsidP="004E1317"/>
    <w:p w14:paraId="0F95F102" w14:textId="72A6A296" w:rsidR="004E1317" w:rsidRDefault="004E1317" w:rsidP="004E1317"/>
    <w:p w14:paraId="633F1B25" w14:textId="03705496" w:rsidR="00840DC7" w:rsidRDefault="00840DC7" w:rsidP="00840DC7">
      <w:pPr>
        <w:pStyle w:val="2num"/>
        <w:numPr>
          <w:ilvl w:val="0"/>
          <w:numId w:val="0"/>
        </w:numPr>
        <w:ind w:left="1134"/>
      </w:pPr>
    </w:p>
    <w:p w14:paraId="496A59EE" w14:textId="025C56B1" w:rsidR="00840DC7" w:rsidRDefault="00840DC7" w:rsidP="00840DC7"/>
    <w:p w14:paraId="1AE3A9BF" w14:textId="77777777" w:rsidR="00840DC7" w:rsidRPr="00840DC7" w:rsidRDefault="00840DC7" w:rsidP="00840DC7"/>
    <w:p w14:paraId="6228C0F2" w14:textId="02283036" w:rsidR="008D4AC5" w:rsidRDefault="008D4AC5" w:rsidP="004E1317">
      <w:pPr>
        <w:pStyle w:val="2num"/>
      </w:pPr>
      <w:r>
        <w:t>Programmierung</w:t>
      </w:r>
      <w:bookmarkEnd w:id="28"/>
    </w:p>
    <w:p w14:paraId="15811E0F" w14:textId="011FE5CB" w:rsidR="00263D2A" w:rsidRPr="00263D2A" w:rsidRDefault="00263D2A" w:rsidP="00263D2A">
      <w:pPr>
        <w:pStyle w:val="3num"/>
      </w:pPr>
      <w:bookmarkStart w:id="29" w:name="_Toc21211618"/>
      <w:r>
        <w:t>Testcodes</w:t>
      </w:r>
      <w:bookmarkEnd w:id="29"/>
    </w:p>
    <w:p w14:paraId="33910DBF" w14:textId="0050E147" w:rsidR="00021EB9" w:rsidRPr="00E50D74" w:rsidRDefault="00E50D74" w:rsidP="00263D2A">
      <w:pPr>
        <w:jc w:val="both"/>
      </w:pPr>
      <w:r>
        <w:t>Vor dem Aufbau haben wir uns dafür entschieden, kurze Programmcodes zu schreiben, welche sämtliche Bauteile auf ihre Funktion überprüfen soll. Wir haben zwei simple Codes geschrieben, einen, um die Funktionstüchtigkeit der Motoren zu testen und einen, um sowohl die Lichtschranken als auch die Farberkennung zu testen. Letztere</w:t>
      </w:r>
      <w:r w:rsidR="00CF2F3A">
        <w:t xml:space="preserve">n </w:t>
      </w:r>
      <w:r>
        <w:t>haben wir außerdem benutzt, um die entsprechenden Sensorwerte zu messen.</w:t>
      </w:r>
      <w:r w:rsidR="006274C3">
        <w:t xml:space="preserve"> Beide Codes sind im Anhang unter 7.3 und 7.4 aufgelistet</w:t>
      </w:r>
      <w:r w:rsidR="00021EB9">
        <w:t>.</w:t>
      </w:r>
    </w:p>
    <w:p w14:paraId="3584E468" w14:textId="137CF2BE" w:rsidR="00002822" w:rsidRDefault="00002822" w:rsidP="00B76A0D">
      <w:pPr>
        <w:pStyle w:val="3num"/>
      </w:pPr>
      <w:bookmarkStart w:id="30" w:name="_Toc21211619"/>
      <w:r>
        <w:t>Niklas Kamm</w:t>
      </w:r>
      <w:bookmarkEnd w:id="30"/>
    </w:p>
    <w:p w14:paraId="75C245C1" w14:textId="290B5CF4" w:rsidR="00EC0DBC" w:rsidRDefault="00EC0DBC" w:rsidP="00EC0DBC">
      <w:pPr>
        <w:rPr>
          <w:rFonts w:asciiTheme="minorHAnsi" w:hAnsiTheme="minorHAnsi"/>
        </w:rPr>
      </w:pPr>
      <w:bookmarkStart w:id="31" w:name="_Toc21211620"/>
      <w:r>
        <w:t xml:space="preserve">Mein Programmier-Part war die Motorsteuerung. Das Problem hier ist, dass es schwieriger ist nur einen Teil zu </w:t>
      </w:r>
      <w:r w:rsidR="00C76107">
        <w:t>programmieren</w:t>
      </w:r>
      <w:r>
        <w:t xml:space="preserve"> </w:t>
      </w:r>
      <w:r w:rsidR="00C83789">
        <w:t>als alle Module zusammen</w:t>
      </w:r>
      <w:r>
        <w:t xml:space="preserve">. Hinzu kommt, dass wir die Bauteile </w:t>
      </w:r>
      <w:r w:rsidR="00C76107">
        <w:t xml:space="preserve">anfangs </w:t>
      </w:r>
      <w:r>
        <w:t>nicht zuhause ha</w:t>
      </w:r>
      <w:r w:rsidR="00C76107">
        <w:t>tt</w:t>
      </w:r>
      <w:r>
        <w:t xml:space="preserve">en und </w:t>
      </w:r>
      <w:r w:rsidR="00C76107">
        <w:t xml:space="preserve">daher </w:t>
      </w:r>
      <w:r>
        <w:t xml:space="preserve">nicht </w:t>
      </w:r>
      <w:r w:rsidR="00C76107">
        <w:t xml:space="preserve">direkt </w:t>
      </w:r>
      <w:r>
        <w:t>testen konnten</w:t>
      </w:r>
      <w:r w:rsidR="00C76107">
        <w:t>,</w:t>
      </w:r>
      <w:r>
        <w:t xml:space="preserve"> ob alles </w:t>
      </w:r>
      <w:r>
        <w:lastRenderedPageBreak/>
        <w:t>funktioniert.</w:t>
      </w:r>
      <w:r w:rsidR="00C76107">
        <w:t xml:space="preserve"> Dennoch hat die Umsetzung gut funktioniert, ich bin eigentlich auf keine Probleme gestoßen.</w:t>
      </w:r>
    </w:p>
    <w:p w14:paraId="212864D3" w14:textId="09000571" w:rsidR="00002822" w:rsidRDefault="00002822" w:rsidP="00B76A0D">
      <w:pPr>
        <w:pStyle w:val="3num"/>
      </w:pPr>
      <w:r>
        <w:t>Julian Krieger</w:t>
      </w:r>
      <w:bookmarkEnd w:id="31"/>
    </w:p>
    <w:p w14:paraId="24A9B652" w14:textId="727C3508" w:rsidR="00843263" w:rsidRDefault="00843263" w:rsidP="00843263">
      <w:r>
        <w:t xml:space="preserve">Mein Ziel war es Niklas‘ Part so einzubetten, dass wir im ‚loop‘ lediglich eine Methode für sämtliche Steuerungen benötigen. Das bedeutet, es muss der richtige Motor und die richtige Lichtschranke für den gewollten Schritt angesteuert werden. Umgesetzt habe ich das, indem meine Methode mit 2 Parametern aus dem loop übergeben wird: </w:t>
      </w:r>
      <w:r>
        <w:br/>
        <w:t>Erstens</w:t>
      </w:r>
      <w:r w:rsidR="006274C3">
        <w:t>, den benötigten Motor, zweitens, die gewünschte Position. Die Positionen sind in Schritten (unseres Schrittmotors) gewählt.</w:t>
      </w:r>
      <w:r>
        <w:t xml:space="preserve"> </w:t>
      </w:r>
    </w:p>
    <w:p w14:paraId="220B6CEB" w14:textId="23B1B6C8" w:rsidR="006274C3" w:rsidRPr="00C76107" w:rsidRDefault="006274C3" w:rsidP="00843263">
      <w:r>
        <w:t xml:space="preserve">Neben der Ansteuerung der Motoren war es außerdem wichtig, die richtige Lichtschranke anzusteuern, um Informationen über die Position der Scheibe zu bekommen. Dies habe ich gelöst, in dem eine Variable benutzt wird, in der, abhängig vom gewählten Motor, die passende Lichtschranke gespeichert wird. Beim Abfragen der Lichtschranke wird dann auf diese Variable zugegriffen. </w:t>
      </w:r>
    </w:p>
    <w:p w14:paraId="6787DA8E" w14:textId="10F08341" w:rsidR="00F8369A" w:rsidRDefault="00002822" w:rsidP="00F8369A">
      <w:pPr>
        <w:pStyle w:val="3num"/>
      </w:pPr>
      <w:bookmarkStart w:id="32" w:name="_Toc21211621"/>
      <w:r>
        <w:t>Pascal Gläß</w:t>
      </w:r>
      <w:bookmarkEnd w:id="32"/>
    </w:p>
    <w:p w14:paraId="75E821DD" w14:textId="515A8761" w:rsidR="00F8369A" w:rsidRPr="00F8369A" w:rsidRDefault="00F8369A" w:rsidP="00F8369A">
      <w:r w:rsidRPr="00F8369A">
        <w:t>Bei dem Programmieren der Farbsortiermaschine, genauer gesagt</w:t>
      </w:r>
      <w:r>
        <w:t xml:space="preserve">, </w:t>
      </w:r>
      <w:r w:rsidRPr="00F8369A">
        <w:t xml:space="preserve">bei der Farberkennung, hatte ich so meine Schwierigkeiten. Zuerst wusste ich nicht genau wie ich an die ganze Sache heran gehen soll bzw. wie ich das ganze realisieren soll. Jedoch wurde dieses Problem durch den Programmablaufplan behoben. </w:t>
      </w:r>
      <w:r>
        <w:br/>
      </w:r>
      <w:r w:rsidRPr="00F8369A">
        <w:t xml:space="preserve">Mit dem Teil des Programmablaufplans, welcher sich mit die Farberkennung befasste, hatte ich also einen </w:t>
      </w:r>
      <w:r>
        <w:t>s</w:t>
      </w:r>
      <w:r w:rsidRPr="00F8369A">
        <w:t>trikten Plan wie ich vorzugehen habe. Der Rest wurde dann einfache</w:t>
      </w:r>
      <w:r>
        <w:t>r</w:t>
      </w:r>
      <w:r w:rsidRPr="00F8369A">
        <w:t xml:space="preserve">. Lediglich ein weiteres Problem hatte ich an der Stelle im Code, welcher sich mit der Funktion beschäftigt, die Farbe zu </w:t>
      </w:r>
      <w:r>
        <w:t>e</w:t>
      </w:r>
      <w:r w:rsidRPr="00F8369A">
        <w:t>rkennen. Doch mit ein paar Hilfestellungen von Google und verstrichener Zeit durch eigene</w:t>
      </w:r>
      <w:r>
        <w:t xml:space="preserve"> </w:t>
      </w:r>
      <w:r w:rsidRPr="00F8369A">
        <w:t>Überlegungen, konnte ich den ganzen Code fertigstellen.</w:t>
      </w:r>
    </w:p>
    <w:p w14:paraId="0C89374A" w14:textId="64D9A2CD" w:rsidR="009306FD" w:rsidRDefault="009306FD" w:rsidP="009306FD">
      <w:pPr>
        <w:pStyle w:val="1num"/>
      </w:pPr>
      <w:bookmarkStart w:id="33" w:name="_Toc21211622"/>
      <w:commentRangeStart w:id="34"/>
      <w:r>
        <w:t>Projektergebnisse</w:t>
      </w:r>
      <w:bookmarkEnd w:id="33"/>
      <w:commentRangeEnd w:id="34"/>
      <w:r w:rsidR="005914C1">
        <w:rPr>
          <w:rStyle w:val="Kommentarzeichen"/>
          <w:rFonts w:eastAsiaTheme="minorHAnsi" w:cstheme="minorBidi"/>
          <w:color w:val="auto"/>
        </w:rPr>
        <w:commentReference w:id="34"/>
      </w:r>
    </w:p>
    <w:p w14:paraId="1EA17778" w14:textId="026FC329" w:rsidR="00317886" w:rsidRDefault="009306FD" w:rsidP="00B76A0D">
      <w:pPr>
        <w:pStyle w:val="1num"/>
      </w:pPr>
      <w:bookmarkStart w:id="35" w:name="_Toc21211623"/>
      <w:r>
        <w:t>Projektbewertung</w:t>
      </w:r>
      <w:bookmarkEnd w:id="35"/>
    </w:p>
    <w:p w14:paraId="313168A8" w14:textId="2A64EEDC" w:rsidR="00AD53C8" w:rsidRDefault="00B334B0" w:rsidP="00AD53C8">
      <w:r>
        <w:t>Unter diesem Punkt geben alle Projektmitglieder ihre persönlichen Meinungen, Erfahrungen</w:t>
      </w:r>
      <w:r w:rsidR="00DE7E06">
        <w:t>,</w:t>
      </w:r>
      <w:r>
        <w:t xml:space="preserve"> etc. getrennt ab.</w:t>
      </w:r>
      <w:bookmarkStart w:id="36" w:name="_Toc21211625"/>
    </w:p>
    <w:p w14:paraId="73A3D51A" w14:textId="7F065680" w:rsidR="00061734" w:rsidRDefault="00061734" w:rsidP="00AD53C8">
      <w:pPr>
        <w:pStyle w:val="2num"/>
      </w:pPr>
      <w:r>
        <w:t>Julian Krieger</w:t>
      </w:r>
      <w:bookmarkEnd w:id="36"/>
    </w:p>
    <w:p w14:paraId="7AC18FE3" w14:textId="6977B3CB" w:rsidR="00975C92" w:rsidRDefault="00975C92" w:rsidP="00975C92">
      <w:r>
        <w:t xml:space="preserve">Das Projekt hat mir sehr viel Spaß gemacht. Es war eine ideale Gelegenheit, den Ablauf eines Projekts in der IT Branche kennenzulernen. </w:t>
      </w:r>
      <w:r w:rsidR="00F774DD">
        <w:br/>
        <w:t xml:space="preserve">Mit den Jungs waren sämtliche Aufgaben, welche wir zusammen durchgeführt haben, schnell und vor allem gut erledigt. </w:t>
      </w:r>
      <w:r w:rsidR="00523696">
        <w:t>In unseren Besprechungen haben wir schnell Strategien zur Herangehensweise entwickelt und gute Lösungen gefunden. Bei den geteilten Aufgaben konnte man sicher auf die Kollegen verlassen, alle Aufgaben waren noch vor der geplanten Zeit fertiggestellt.</w:t>
      </w:r>
      <w:r w:rsidR="004A54A7">
        <w:t xml:space="preserve"> Ich denke, dass jeder mit sehr viel Ehrgeiz an die Sache herangegangen ist und die Ergebnisse dies bestätigen können.</w:t>
      </w:r>
      <w:r w:rsidR="006473DF">
        <w:t xml:space="preserve"> </w:t>
      </w:r>
    </w:p>
    <w:p w14:paraId="3039623E" w14:textId="6153C500" w:rsidR="003F24D2" w:rsidRPr="00975C92" w:rsidRDefault="003F24D2" w:rsidP="00975C92">
      <w:r>
        <w:t xml:space="preserve">Meine mir selbst zusätzlich auferlegten Aufgaben, wie z.B. die Erstellung des 3D – Modells oder die Programmierung einer Website für das Projekt, haben mir sehr viel Spaß gemacht. </w:t>
      </w:r>
      <w:r w:rsidR="00014EF5">
        <w:lastRenderedPageBreak/>
        <w:t>Ich habe das Projekt als Chance gesehen, über den Unterricht hinweg weitere Kenntnisse in anderen Bereichen zu erlangen.</w:t>
      </w:r>
    </w:p>
    <w:p w14:paraId="19C6D0A9" w14:textId="76F767C3" w:rsidR="00A376FE" w:rsidRDefault="00061734" w:rsidP="00DC4325">
      <w:pPr>
        <w:pStyle w:val="2num"/>
      </w:pPr>
      <w:bookmarkStart w:id="37" w:name="_Toc21211626"/>
      <w:r>
        <w:t>Pascal Gläß</w:t>
      </w:r>
      <w:bookmarkEnd w:id="37"/>
    </w:p>
    <w:p w14:paraId="1ED80478" w14:textId="4E3B0ED4" w:rsidR="00C42F43" w:rsidRDefault="000A62A3" w:rsidP="00A376FE">
      <w:pPr>
        <w:spacing w:after="160"/>
      </w:pPr>
      <w:r w:rsidRPr="000A62A3">
        <w:t xml:space="preserve">Mir persönlich hat das Projekt </w:t>
      </w:r>
      <w:r w:rsidR="008659D6">
        <w:t>‚</w:t>
      </w:r>
      <w:r w:rsidRPr="000A62A3">
        <w:t>Farbsortiermaschine</w:t>
      </w:r>
      <w:r w:rsidR="008659D6">
        <w:t>‘</w:t>
      </w:r>
      <w:r w:rsidRPr="000A62A3">
        <w:t xml:space="preserve"> sehr gut gefallen. Das selbständig geplante Arbeiten, welches wir in der Gruppe </w:t>
      </w:r>
      <w:r w:rsidR="008659D6">
        <w:t>o</w:t>
      </w:r>
      <w:r w:rsidRPr="000A62A3">
        <w:t>rganisieren sollten</w:t>
      </w:r>
      <w:r w:rsidR="004A54A7">
        <w:t>,</w:t>
      </w:r>
      <w:r w:rsidRPr="000A62A3">
        <w:t xml:space="preserve"> hat mit besonders gut gefallen. Ich bin der Meinung, dass sich dadurch jeder in das Projekt einbringen </w:t>
      </w:r>
      <w:r w:rsidR="008659D6">
        <w:t xml:space="preserve">konnte </w:t>
      </w:r>
      <w:r w:rsidRPr="000A62A3">
        <w:t xml:space="preserve">und man somit auch bewusst </w:t>
      </w:r>
      <w:r w:rsidR="008659D6">
        <w:t>S</w:t>
      </w:r>
      <w:r w:rsidRPr="000A62A3">
        <w:t>chwächen, wie bei mir das Programmieren ausbessern kann. Ebenfalls bin ich der Meinung, dass das Projekt wie wir es kennenlernen durften zum Arbeiten anregt. Ich hatte das Gefühl, dass wir immer weiter machen wollten, auch wenn es nicht in den Zeitplan gepasst hätte. Erweiterungen würden mir hierbei nicht einfallen. Jedoch würde ich zwei Verbesserungsvorschläge einbringen</w:t>
      </w:r>
      <w:r w:rsidR="00C42F43">
        <w:t>:</w:t>
      </w:r>
    </w:p>
    <w:p w14:paraId="5464675B" w14:textId="01D32222" w:rsidR="006735F0" w:rsidRDefault="00C42F43" w:rsidP="006735F0">
      <w:pPr>
        <w:pStyle w:val="Listenabsatz"/>
        <w:numPr>
          <w:ilvl w:val="0"/>
          <w:numId w:val="16"/>
        </w:numPr>
        <w:spacing w:after="160" w:line="276" w:lineRule="auto"/>
      </w:pPr>
      <w:r>
        <w:t>Schrittmotoren gegen Servomotoren austauschen. Das sorgt fü</w:t>
      </w:r>
      <w:r w:rsidR="006735F0">
        <w:t>r eine einfachere Positionserkennung und Ausrichtung</w:t>
      </w:r>
      <w:r w:rsidR="00CB0E8D">
        <w:t>.</w:t>
      </w:r>
    </w:p>
    <w:p w14:paraId="370ABAAB" w14:textId="06072049" w:rsidR="00F93149" w:rsidRDefault="006735F0" w:rsidP="00F93149">
      <w:pPr>
        <w:pStyle w:val="Listenabsatz"/>
        <w:numPr>
          <w:ilvl w:val="0"/>
          <w:numId w:val="16"/>
        </w:numPr>
        <w:spacing w:after="160" w:line="276" w:lineRule="auto"/>
      </w:pPr>
      <w:r>
        <w:t>Das Projekt wäre bei uns schon früher fertig gewesen, wenn wir die Bauteile früher zu Verfügung gehabt hätten</w:t>
      </w:r>
      <w:r w:rsidR="00CB0E8D">
        <w:t>.</w:t>
      </w:r>
    </w:p>
    <w:p w14:paraId="039B45CB" w14:textId="77777777" w:rsidR="00F93149" w:rsidRDefault="00F93149" w:rsidP="00F93149">
      <w:pPr>
        <w:pStyle w:val="2num"/>
      </w:pPr>
      <w:r>
        <w:t>Niklas Kamm</w:t>
      </w:r>
    </w:p>
    <w:p w14:paraId="649566CC" w14:textId="4415D098" w:rsidR="000901C1" w:rsidRDefault="000901C1" w:rsidP="000901C1">
      <w:pPr>
        <w:rPr>
          <w:rFonts w:asciiTheme="minorHAnsi" w:hAnsiTheme="minorHAnsi"/>
        </w:rPr>
      </w:pPr>
      <w:r>
        <w:t xml:space="preserve">Das Projekt ist eine interessante Erweiterung der Bonbon-Abfüllanlage. Mit den verschiedenen Elementen des Projekts (Gantt - Diagramm, Schaltplan, usw.) lassen sich die Aufgaben auch gut auf das Team verteilen. Schade finde ich es, dass der RS Unterricht nur alle 2 Wochen stattfindet und wir daher nur begrenzt </w:t>
      </w:r>
      <w:r w:rsidR="00CB0E8D">
        <w:t>Zeit hatten, mit dem Lehrer persönlich Rücksprache zu halten.</w:t>
      </w:r>
    </w:p>
    <w:p w14:paraId="3C77915B" w14:textId="21F4CDF8" w:rsidR="000901C1" w:rsidRPr="000901C1" w:rsidRDefault="000901C1" w:rsidP="000901C1">
      <w:pPr>
        <w:sectPr w:rsidR="000901C1" w:rsidRPr="000901C1" w:rsidSect="00F52C00">
          <w:footerReference w:type="default" r:id="rId65"/>
          <w:pgSz w:w="11906" w:h="16838"/>
          <w:pgMar w:top="1417" w:right="1417" w:bottom="1134" w:left="1417" w:header="708" w:footer="708" w:gutter="0"/>
          <w:pgNumType w:start="9"/>
          <w:cols w:space="708"/>
          <w:titlePg/>
          <w:docGrid w:linePitch="360"/>
        </w:sectPr>
      </w:pPr>
    </w:p>
    <w:p w14:paraId="7E2AD389" w14:textId="0DA09BC5" w:rsidR="00F42EC0" w:rsidRPr="006876AD" w:rsidRDefault="00317886" w:rsidP="006876AD">
      <w:pPr>
        <w:pStyle w:val="1num"/>
      </w:pPr>
      <w:bookmarkStart w:id="38" w:name="_Toc21211627"/>
      <w:r w:rsidRPr="006876AD">
        <w:lastRenderedPageBreak/>
        <w:t>Anhang</w:t>
      </w:r>
      <w:bookmarkEnd w:id="38"/>
    </w:p>
    <w:p w14:paraId="794D3B22" w14:textId="017685BB" w:rsidR="003634D7" w:rsidRDefault="006876AD" w:rsidP="00453E72">
      <w:pPr>
        <w:jc w:val="both"/>
      </w:pPr>
      <w:r>
        <w:t>Der Anhang enthält alle bereits</w:t>
      </w:r>
      <w:bookmarkStart w:id="39" w:name="_GoBack"/>
      <w:bookmarkEnd w:id="39"/>
      <w:r>
        <w:t xml:space="preserve"> oben thematisierten Abbildungen bzw. Dateien im Detail.</w:t>
      </w:r>
    </w:p>
    <w:p w14:paraId="08F5505D" w14:textId="5F3AB471" w:rsidR="004E3234" w:rsidRDefault="003634D7" w:rsidP="00453E72">
      <w:pPr>
        <w:jc w:val="both"/>
      </w:pPr>
      <w:r>
        <w:t xml:space="preserve">Alle Bilder basieren auf Dateien, die mit der Dokumentation verfügbar sind. Diese sind </w:t>
      </w:r>
      <w:r w:rsidR="00E547A5">
        <w:t>auc</w:t>
      </w:r>
      <w:r w:rsidR="00DB6492">
        <w:t xml:space="preserve">h </w:t>
      </w:r>
      <w:r w:rsidR="00E547A5">
        <w:t xml:space="preserve">als Datei </w:t>
      </w:r>
      <w:r>
        <w:t>einsehbar.</w:t>
      </w:r>
    </w:p>
    <w:p w14:paraId="3516FE42" w14:textId="45B53029" w:rsidR="00A376FE" w:rsidRDefault="00A376FE" w:rsidP="00A376FE">
      <w:pPr>
        <w:pStyle w:val="2num"/>
      </w:pPr>
      <w:bookmarkStart w:id="40" w:name="_Toc21211628"/>
      <w:r>
        <w:t>Programmablaufplan</w:t>
      </w:r>
      <w:r w:rsidR="006876AD">
        <w:t xml:space="preserve"> (via </w:t>
      </w:r>
      <w:proofErr w:type="spellStart"/>
      <w:r w:rsidR="006876AD">
        <w:t>PapDesigner</w:t>
      </w:r>
      <w:proofErr w:type="spellEnd"/>
      <w:r w:rsidR="006876AD">
        <w:t>)</w:t>
      </w:r>
      <w:bookmarkEnd w:id="40"/>
    </w:p>
    <w:p w14:paraId="52739362" w14:textId="49580406" w:rsidR="00A376FE" w:rsidRPr="00A376FE" w:rsidRDefault="00A376FE" w:rsidP="00A376FE"/>
    <w:p w14:paraId="1EE53E3A" w14:textId="509F28C7" w:rsidR="00A376FE" w:rsidRDefault="00B47446">
      <w:pPr>
        <w:spacing w:after="160"/>
      </w:pPr>
      <w:r>
        <w:rPr>
          <w:noProof/>
        </w:rPr>
        <w:drawing>
          <wp:anchor distT="0" distB="0" distL="114300" distR="114300" simplePos="0" relativeHeight="251672576" behindDoc="0" locked="0" layoutInCell="1" allowOverlap="1" wp14:anchorId="2766FCAB" wp14:editId="340503ED">
            <wp:simplePos x="0" y="0"/>
            <wp:positionH relativeFrom="column">
              <wp:posOffset>-343204</wp:posOffset>
            </wp:positionH>
            <wp:positionV relativeFrom="paragraph">
              <wp:posOffset>102219</wp:posOffset>
            </wp:positionV>
            <wp:extent cx="2115047" cy="3882048"/>
            <wp:effectExtent l="0" t="0" r="0" b="4445"/>
            <wp:wrapNone/>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15047" cy="38820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6AC2217" wp14:editId="680F3CE1">
            <wp:simplePos x="0" y="0"/>
            <wp:positionH relativeFrom="column">
              <wp:posOffset>1946690</wp:posOffset>
            </wp:positionH>
            <wp:positionV relativeFrom="paragraph">
              <wp:posOffset>10298</wp:posOffset>
            </wp:positionV>
            <wp:extent cx="2595634" cy="3983603"/>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 beweg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95634" cy="39836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28390D3" wp14:editId="70A87C8A">
            <wp:simplePos x="0" y="0"/>
            <wp:positionH relativeFrom="margin">
              <wp:posOffset>7115121</wp:posOffset>
            </wp:positionH>
            <wp:positionV relativeFrom="paragraph">
              <wp:posOffset>10657</wp:posOffset>
            </wp:positionV>
            <wp:extent cx="1538136" cy="3981913"/>
            <wp:effectExtent l="0" t="0" r="5080" b="0"/>
            <wp:wrapNone/>
            <wp:docPr id="17" name="Grafik 17"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tor steuer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39209" cy="3984691"/>
                    </a:xfrm>
                    <a:prstGeom prst="rect">
                      <a:avLst/>
                    </a:prstGeom>
                  </pic:spPr>
                </pic:pic>
              </a:graphicData>
            </a:graphic>
            <wp14:sizeRelH relativeFrom="margin">
              <wp14:pctWidth>0</wp14:pctWidth>
            </wp14:sizeRelH>
            <wp14:sizeRelV relativeFrom="margin">
              <wp14:pctHeight>0</wp14:pctHeight>
            </wp14:sizeRelV>
          </wp:anchor>
        </w:drawing>
      </w:r>
      <w:r w:rsidR="00A376FE">
        <w:rPr>
          <w:noProof/>
        </w:rPr>
        <w:drawing>
          <wp:anchor distT="0" distB="0" distL="114300" distR="114300" simplePos="0" relativeHeight="251675648" behindDoc="0" locked="0" layoutInCell="1" allowOverlap="1" wp14:anchorId="2D6EB66F" wp14:editId="7E538F3F">
            <wp:simplePos x="0" y="0"/>
            <wp:positionH relativeFrom="column">
              <wp:posOffset>5009669</wp:posOffset>
            </wp:positionH>
            <wp:positionV relativeFrom="paragraph">
              <wp:posOffset>10657</wp:posOffset>
            </wp:positionV>
            <wp:extent cx="1750206" cy="3973498"/>
            <wp:effectExtent l="0" t="0" r="2540" b="825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rbe erkenn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50206" cy="3973498"/>
                    </a:xfrm>
                    <a:prstGeom prst="rect">
                      <a:avLst/>
                    </a:prstGeom>
                  </pic:spPr>
                </pic:pic>
              </a:graphicData>
            </a:graphic>
            <wp14:sizeRelH relativeFrom="margin">
              <wp14:pctWidth>0</wp14:pctWidth>
            </wp14:sizeRelH>
            <wp14:sizeRelV relativeFrom="margin">
              <wp14:pctHeight>0</wp14:pctHeight>
            </wp14:sizeRelV>
          </wp:anchor>
        </w:drawing>
      </w:r>
    </w:p>
    <w:p w14:paraId="03D8A85C" w14:textId="29BEA283" w:rsidR="00A376FE" w:rsidRPr="00A376FE" w:rsidRDefault="00B47446" w:rsidP="008C73AC">
      <w:pPr>
        <w:spacing w:after="160"/>
      </w:pPr>
      <w:r>
        <w:rPr>
          <w:noProof/>
        </w:rPr>
        <mc:AlternateContent>
          <mc:Choice Requires="wps">
            <w:drawing>
              <wp:anchor distT="0" distB="0" distL="114300" distR="114300" simplePos="0" relativeHeight="251682816" behindDoc="0" locked="0" layoutInCell="1" allowOverlap="1" wp14:anchorId="1622E83F" wp14:editId="29DD376F">
                <wp:simplePos x="0" y="0"/>
                <wp:positionH relativeFrom="column">
                  <wp:posOffset>-209798</wp:posOffset>
                </wp:positionH>
                <wp:positionV relativeFrom="paragraph">
                  <wp:posOffset>3719415</wp:posOffset>
                </wp:positionV>
                <wp:extent cx="230886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6CFA17D9" w14:textId="6CFC33D0" w:rsidR="005914C1" w:rsidRPr="00733817" w:rsidRDefault="005914C1" w:rsidP="00A376FE">
                            <w:pPr>
                              <w:pStyle w:val="Beschriftung"/>
                              <w:rPr>
                                <w:rFonts w:eastAsiaTheme="majorEastAsia" w:cstheme="majorBidi"/>
                                <w:noProof/>
                                <w:sz w:val="32"/>
                                <w:szCs w:val="32"/>
                              </w:rPr>
                            </w:pPr>
                            <w:bookmarkStart w:id="41" w:name="_Toc21261315"/>
                            <w:r>
                              <w:t xml:space="preserve">Abbildung </w:t>
                            </w:r>
                            <w:fldSimple w:instr=" SEQ Abbildung \* ARABIC ">
                              <w:r>
                                <w:rPr>
                                  <w:noProof/>
                                </w:rPr>
                                <w:t>4</w:t>
                              </w:r>
                            </w:fldSimple>
                            <w:r>
                              <w:t>: PAP - Main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2E83F" id="Textfeld 21" o:spid="_x0000_s1028" type="#_x0000_t202" style="position:absolute;margin-left:-16.5pt;margin-top:292.85pt;width:181.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nVLgIAAGYEAAAOAAAAZHJzL2Uyb0RvYy54bWysVMGO2yAQvVfqPyDujZOsGk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" stroked="f">
                <v:textbox style="mso-fit-shape-to-text:t" inset="0,0,0,0">
                  <w:txbxContent>
                    <w:p w14:paraId="6CFA17D9" w14:textId="6CFC33D0" w:rsidR="005914C1" w:rsidRPr="00733817" w:rsidRDefault="005914C1" w:rsidP="00A376FE">
                      <w:pPr>
                        <w:pStyle w:val="Beschriftung"/>
                        <w:rPr>
                          <w:rFonts w:eastAsiaTheme="majorEastAsia" w:cstheme="majorBidi"/>
                          <w:noProof/>
                          <w:sz w:val="32"/>
                          <w:szCs w:val="32"/>
                        </w:rPr>
                      </w:pPr>
                      <w:bookmarkStart w:id="42" w:name="_Toc21261315"/>
                      <w:r>
                        <w:t xml:space="preserve">Abbildung </w:t>
                      </w:r>
                      <w:fldSimple w:instr=" SEQ Abbildung \* ARABIC ">
                        <w:r>
                          <w:rPr>
                            <w:noProof/>
                          </w:rPr>
                          <w:t>4</w:t>
                        </w:r>
                      </w:fldSimple>
                      <w:r>
                        <w:t>: PAP - Main</w:t>
                      </w:r>
                      <w:bookmarkEnd w:id="42"/>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11CBCBA" wp14:editId="4D534D9A">
                <wp:simplePos x="0" y="0"/>
                <wp:positionH relativeFrom="column">
                  <wp:posOffset>2231362</wp:posOffset>
                </wp:positionH>
                <wp:positionV relativeFrom="paragraph">
                  <wp:posOffset>3719415</wp:posOffset>
                </wp:positionV>
                <wp:extent cx="2724150"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6E5239DB" w14:textId="1D99E1E0" w:rsidR="005914C1" w:rsidRPr="00A95A37" w:rsidRDefault="005914C1" w:rsidP="00A376FE">
                            <w:pPr>
                              <w:pStyle w:val="Beschriftung"/>
                              <w:rPr>
                                <w:noProof/>
                              </w:rPr>
                            </w:pPr>
                            <w:bookmarkStart w:id="43" w:name="_Toc21261316"/>
                            <w:r>
                              <w:t xml:space="preserve">Abbildung </w:t>
                            </w:r>
                            <w:fldSimple w:instr=" SEQ Abbildung \* ARABIC ">
                              <w:r>
                                <w:rPr>
                                  <w:noProof/>
                                </w:rPr>
                                <w:t>5</w:t>
                              </w:r>
                            </w:fldSimple>
                            <w:r>
                              <w:t>: PAP - Motor bewegen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CBCBA" id="Textfeld 22" o:spid="_x0000_s1029" type="#_x0000_t202" style="position:absolute;margin-left:175.7pt;margin-top:292.85pt;width:21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heMAIAAGY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" stroked="f">
                <v:textbox style="mso-fit-shape-to-text:t" inset="0,0,0,0">
                  <w:txbxContent>
                    <w:p w14:paraId="6E5239DB" w14:textId="1D99E1E0" w:rsidR="005914C1" w:rsidRPr="00A95A37" w:rsidRDefault="005914C1" w:rsidP="00A376FE">
                      <w:pPr>
                        <w:pStyle w:val="Beschriftung"/>
                        <w:rPr>
                          <w:noProof/>
                        </w:rPr>
                      </w:pPr>
                      <w:bookmarkStart w:id="44" w:name="_Toc21261316"/>
                      <w:r>
                        <w:t xml:space="preserve">Abbildung </w:t>
                      </w:r>
                      <w:fldSimple w:instr=" SEQ Abbildung \* ARABIC ">
                        <w:r>
                          <w:rPr>
                            <w:noProof/>
                          </w:rPr>
                          <w:t>5</w:t>
                        </w:r>
                      </w:fldSimple>
                      <w:r>
                        <w:t>: PAP - Motor bewegen</w:t>
                      </w:r>
                      <w:bookmarkEnd w:id="44"/>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8F8F9FA" wp14:editId="3878A4FA">
                <wp:simplePos x="0" y="0"/>
                <wp:positionH relativeFrom="column">
                  <wp:posOffset>4935496</wp:posOffset>
                </wp:positionH>
                <wp:positionV relativeFrom="paragraph">
                  <wp:posOffset>3716655</wp:posOffset>
                </wp:positionV>
                <wp:extent cx="1948070" cy="635"/>
                <wp:effectExtent l="0" t="0" r="0" b="6985"/>
                <wp:wrapNone/>
                <wp:docPr id="24" name="Textfeld 24"/>
                <wp:cNvGraphicFramePr/>
                <a:graphic xmlns:a="http://schemas.openxmlformats.org/drawingml/2006/main">
                  <a:graphicData uri="http://schemas.microsoft.com/office/word/2010/wordprocessingShape">
                    <wps:wsp>
                      <wps:cNvSpPr txBox="1"/>
                      <wps:spPr>
                        <a:xfrm>
                          <a:off x="0" y="0"/>
                          <a:ext cx="1948070" cy="635"/>
                        </a:xfrm>
                        <a:prstGeom prst="rect">
                          <a:avLst/>
                        </a:prstGeom>
                        <a:solidFill>
                          <a:prstClr val="white"/>
                        </a:solidFill>
                        <a:ln>
                          <a:noFill/>
                        </a:ln>
                      </wps:spPr>
                      <wps:txbx>
                        <w:txbxContent>
                          <w:p w14:paraId="70EDDFB0" w14:textId="41475D06" w:rsidR="005914C1" w:rsidRPr="00A40969" w:rsidRDefault="005914C1" w:rsidP="00B47446">
                            <w:pPr>
                              <w:pStyle w:val="Beschriftung"/>
                              <w:rPr>
                                <w:noProof/>
                              </w:rPr>
                            </w:pPr>
                            <w:bookmarkStart w:id="45" w:name="_Toc21261317"/>
                            <w:r>
                              <w:t xml:space="preserve">Abbildung </w:t>
                            </w:r>
                            <w:fldSimple w:instr=" SEQ Abbildung \* ARABIC ">
                              <w:r>
                                <w:rPr>
                                  <w:noProof/>
                                </w:rPr>
                                <w:t>6</w:t>
                              </w:r>
                            </w:fldSimple>
                            <w:r>
                              <w:t>: PAP - Farbe erkennen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8F9FA" id="Textfeld 24" o:spid="_x0000_s1030" type="#_x0000_t202" style="position:absolute;margin-left:388.6pt;margin-top:292.65pt;width:15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" stroked="f">
                <v:textbox style="mso-fit-shape-to-text:t" inset="0,0,0,0">
                  <w:txbxContent>
                    <w:p w14:paraId="70EDDFB0" w14:textId="41475D06" w:rsidR="005914C1" w:rsidRPr="00A40969" w:rsidRDefault="005914C1" w:rsidP="00B47446">
                      <w:pPr>
                        <w:pStyle w:val="Beschriftung"/>
                        <w:rPr>
                          <w:noProof/>
                        </w:rPr>
                      </w:pPr>
                      <w:bookmarkStart w:id="46" w:name="_Toc21261317"/>
                      <w:r>
                        <w:t xml:space="preserve">Abbildung </w:t>
                      </w:r>
                      <w:fldSimple w:instr=" SEQ Abbildung \* ARABIC ">
                        <w:r>
                          <w:rPr>
                            <w:noProof/>
                          </w:rPr>
                          <w:t>6</w:t>
                        </w:r>
                      </w:fldSimple>
                      <w:r>
                        <w:t>: PAP - Farbe erkennen</w:t>
                      </w:r>
                      <w:bookmarkEnd w:id="46"/>
                    </w:p>
                  </w:txbxContent>
                </v:textbox>
              </v:shape>
            </w:pict>
          </mc:Fallback>
        </mc:AlternateContent>
      </w:r>
      <w:r>
        <w:rPr>
          <w:noProof/>
        </w:rPr>
        <mc:AlternateContent>
          <mc:Choice Requires="wps">
            <w:drawing>
              <wp:anchor distT="0" distB="0" distL="114300" distR="114300" simplePos="0" relativeHeight="251688960" behindDoc="1" locked="0" layoutInCell="1" allowOverlap="1" wp14:anchorId="33B76960" wp14:editId="38AC2414">
                <wp:simplePos x="0" y="0"/>
                <wp:positionH relativeFrom="margin">
                  <wp:posOffset>7026910</wp:posOffset>
                </wp:positionH>
                <wp:positionV relativeFrom="paragraph">
                  <wp:posOffset>3716793</wp:posOffset>
                </wp:positionV>
                <wp:extent cx="1884100" cy="635"/>
                <wp:effectExtent l="0" t="0" r="1905" b="6985"/>
                <wp:wrapNone/>
                <wp:docPr id="25" name="Textfeld 25"/>
                <wp:cNvGraphicFramePr/>
                <a:graphic xmlns:a="http://schemas.openxmlformats.org/drawingml/2006/main">
                  <a:graphicData uri="http://schemas.microsoft.com/office/word/2010/wordprocessingShape">
                    <wps:wsp>
                      <wps:cNvSpPr txBox="1"/>
                      <wps:spPr>
                        <a:xfrm>
                          <a:off x="0" y="0"/>
                          <a:ext cx="1884100" cy="635"/>
                        </a:xfrm>
                        <a:prstGeom prst="rect">
                          <a:avLst/>
                        </a:prstGeom>
                        <a:solidFill>
                          <a:prstClr val="white"/>
                        </a:solidFill>
                        <a:ln>
                          <a:noFill/>
                        </a:ln>
                      </wps:spPr>
                      <wps:txbx>
                        <w:txbxContent>
                          <w:p w14:paraId="73747911" w14:textId="178FB5FE" w:rsidR="005914C1" w:rsidRPr="00665BBA" w:rsidRDefault="005914C1" w:rsidP="00B47446">
                            <w:pPr>
                              <w:pStyle w:val="Beschriftung"/>
                              <w:rPr>
                                <w:noProof/>
                              </w:rPr>
                            </w:pPr>
                            <w:bookmarkStart w:id="47" w:name="_Toc21261318"/>
                            <w:r>
                              <w:t xml:space="preserve">Abbildung </w:t>
                            </w:r>
                            <w:fldSimple w:instr=" SEQ Abbildung \* ARABIC ">
                              <w:r>
                                <w:rPr>
                                  <w:noProof/>
                                </w:rPr>
                                <w:t>7</w:t>
                              </w:r>
                            </w:fldSimple>
                            <w:r>
                              <w:t>: PAP - Motor steuern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76960" id="Textfeld 25" o:spid="_x0000_s1031" type="#_x0000_t202" style="position:absolute;margin-left:553.3pt;margin-top:292.65pt;width:148.35pt;height:.05pt;z-index:-251627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" stroked="f">
                <v:textbox style="mso-fit-shape-to-text:t" inset="0,0,0,0">
                  <w:txbxContent>
                    <w:p w14:paraId="73747911" w14:textId="178FB5FE" w:rsidR="005914C1" w:rsidRPr="00665BBA" w:rsidRDefault="005914C1" w:rsidP="00B47446">
                      <w:pPr>
                        <w:pStyle w:val="Beschriftung"/>
                        <w:rPr>
                          <w:noProof/>
                        </w:rPr>
                      </w:pPr>
                      <w:bookmarkStart w:id="48" w:name="_Toc21261318"/>
                      <w:r>
                        <w:t xml:space="preserve">Abbildung </w:t>
                      </w:r>
                      <w:fldSimple w:instr=" SEQ Abbildung \* ARABIC ">
                        <w:r>
                          <w:rPr>
                            <w:noProof/>
                          </w:rPr>
                          <w:t>7</w:t>
                        </w:r>
                      </w:fldSimple>
                      <w:r>
                        <w:t>: PAP - Motor steuern</w:t>
                      </w:r>
                      <w:bookmarkEnd w:id="48"/>
                    </w:p>
                  </w:txbxContent>
                </v:textbox>
                <w10:wrap anchorx="margin"/>
              </v:shape>
            </w:pict>
          </mc:Fallback>
        </mc:AlternateContent>
      </w:r>
      <w:r w:rsidR="00A376FE">
        <w:br w:type="page"/>
      </w:r>
    </w:p>
    <w:p w14:paraId="79EA5A37" w14:textId="4C88B207" w:rsidR="003634D7" w:rsidRDefault="003634D7" w:rsidP="003634D7">
      <w:pPr>
        <w:pStyle w:val="2num"/>
      </w:pPr>
      <w:bookmarkStart w:id="49" w:name="_Toc21211629"/>
      <w:r>
        <w:lastRenderedPageBreak/>
        <w:t>Programmcode</w:t>
      </w:r>
      <w:r w:rsidR="008C73AC">
        <w:t xml:space="preserve"> - Main</w:t>
      </w:r>
      <w:r>
        <w:t xml:space="preserve"> (via Arduino)</w:t>
      </w:r>
      <w:bookmarkEnd w:id="49"/>
    </w:p>
    <w:p w14:paraId="33229196" w14:textId="50F8EBB9" w:rsidR="008C73AC" w:rsidRDefault="008C73AC" w:rsidP="008C73AC">
      <w:pPr>
        <w:pStyle w:val="2num"/>
      </w:pPr>
      <w:bookmarkStart w:id="50" w:name="_Toc21211630"/>
      <w:r>
        <w:t>Programmcode – Motor testen (via Arduino)</w:t>
      </w:r>
      <w:bookmarkEnd w:id="50"/>
    </w:p>
    <w:p w14:paraId="7877F903" w14:textId="5A13292F" w:rsidR="008C73AC" w:rsidRDefault="008C73AC" w:rsidP="008C73AC">
      <w:pPr>
        <w:pStyle w:val="2num"/>
      </w:pPr>
      <w:bookmarkStart w:id="51" w:name="_Toc21211631"/>
      <w:r>
        <w:t>Programmcode – Sensoren testen (via Arduino)</w:t>
      </w:r>
      <w:bookmarkEnd w:id="51"/>
    </w:p>
    <w:p w14:paraId="18151BF5" w14:textId="4D4C2D25" w:rsidR="008C73AC" w:rsidRPr="008C73AC" w:rsidRDefault="008C73AC" w:rsidP="008C73AC">
      <w:pPr>
        <w:tabs>
          <w:tab w:val="left" w:pos="4370"/>
        </w:tabs>
      </w:pPr>
    </w:p>
    <w:sectPr w:rsidR="008C73AC" w:rsidRPr="008C73AC" w:rsidSect="00C70225">
      <w:pgSz w:w="16838" w:h="11906" w:orient="landscape"/>
      <w:pgMar w:top="1417" w:right="1134" w:bottom="1417" w:left="1417" w:header="708" w:footer="708" w:gutter="0"/>
      <w:pgNumType w:start="1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Julian Krieger" w:date="2019-11-06T16:20:00Z" w:initials="JK">
    <w:p w14:paraId="20A629FF" w14:textId="4A6A5577" w:rsidR="004E1317" w:rsidRDefault="004E1317">
      <w:pPr>
        <w:pStyle w:val="Kommentartext"/>
      </w:pPr>
      <w:r>
        <w:rPr>
          <w:rStyle w:val="Kommentarzeichen"/>
        </w:rPr>
        <w:annotationRef/>
      </w:r>
      <w:r>
        <w:t xml:space="preserve">Fotos: </w:t>
      </w:r>
    </w:p>
    <w:p w14:paraId="1B09EE49" w14:textId="77777777" w:rsidR="004E1317" w:rsidRDefault="004E1317" w:rsidP="004E1317">
      <w:pPr>
        <w:pStyle w:val="Kommentartext"/>
        <w:numPr>
          <w:ilvl w:val="0"/>
          <w:numId w:val="19"/>
        </w:numPr>
      </w:pPr>
      <w:r>
        <w:t xml:space="preserve"> Aufbau</w:t>
      </w:r>
    </w:p>
    <w:p w14:paraId="3B870E28" w14:textId="77777777" w:rsidR="004E1317" w:rsidRDefault="004E1317" w:rsidP="004E1317">
      <w:pPr>
        <w:pStyle w:val="Kommentartext"/>
        <w:numPr>
          <w:ilvl w:val="0"/>
          <w:numId w:val="19"/>
        </w:numPr>
      </w:pPr>
      <w:r>
        <w:t xml:space="preserve"> Elektronik (Verkabelung)</w:t>
      </w:r>
    </w:p>
    <w:p w14:paraId="65C1C897" w14:textId="339E5269" w:rsidR="004E1317" w:rsidRDefault="004E1317" w:rsidP="004E1317">
      <w:pPr>
        <w:pStyle w:val="Kommentartext"/>
        <w:numPr>
          <w:ilvl w:val="0"/>
          <w:numId w:val="19"/>
        </w:numPr>
      </w:pPr>
      <w:r>
        <w:t xml:space="preserve"> Erklärung zu den Bildern!</w:t>
      </w:r>
    </w:p>
  </w:comment>
  <w:comment w:id="34" w:author="Julian Krieger" w:date="2019-11-06T16:20:00Z" w:initials="JK">
    <w:p w14:paraId="45FB23BE" w14:textId="7A487AB4" w:rsidR="005914C1" w:rsidRDefault="005914C1">
      <w:pPr>
        <w:pStyle w:val="Kommentartext"/>
      </w:pPr>
      <w:r>
        <w:rPr>
          <w:rStyle w:val="Kommentarzeichen"/>
        </w:rPr>
        <w:annotationRef/>
      </w:r>
      <w:r>
        <w:t>Anschauliche Darstellung des gesamten Prozesses (als Video)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C1C897" w15:done="0"/>
  <w15:commentEx w15:paraId="45FB23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C1C897" w16cid:durableId="216D7161"/>
  <w16cid:commentId w16cid:paraId="45FB23BE" w16cid:durableId="216D7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93BBB3" w14:textId="77777777" w:rsidR="00AB0291" w:rsidRDefault="00AB0291" w:rsidP="00DC4E59">
      <w:r>
        <w:separator/>
      </w:r>
    </w:p>
  </w:endnote>
  <w:endnote w:type="continuationSeparator" w:id="0">
    <w:p w14:paraId="029EDD9F" w14:textId="77777777" w:rsidR="00AB0291" w:rsidRDefault="00AB0291" w:rsidP="00DC4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83933" w14:textId="1988E079" w:rsidR="005914C1" w:rsidRDefault="005914C1">
    <w:pPr>
      <w:pStyle w:val="Fuzeile"/>
    </w:pPr>
    <w:r>
      <w:t>Krieger, Kamm, Gläß</w:t>
    </w:r>
    <w:r>
      <w:tab/>
    </w:r>
    <w:r>
      <w:fldChar w:fldCharType="begin"/>
    </w:r>
    <w:r>
      <w:instrText xml:space="preserve"> TIME \@ "dd.MM.yyyy" </w:instrText>
    </w:r>
    <w:r>
      <w:fldChar w:fldCharType="separate"/>
    </w:r>
    <w:r w:rsidR="00CB0E8D">
      <w:rPr>
        <w:noProof/>
      </w:rPr>
      <w:t>21.02.2020</w:t>
    </w:r>
    <w:r>
      <w:fldChar w:fldCharType="end"/>
    </w:r>
    <w:r>
      <w:tab/>
      <w:t xml:space="preserve">Seite </w:t>
    </w:r>
    <w:r>
      <w:fldChar w:fldCharType="begin"/>
    </w:r>
    <w:r>
      <w:instrText>PAGE   \* MERGEFORMAT</w:instrText>
    </w:r>
    <w:r>
      <w:fldChar w:fldCharType="separate"/>
    </w:r>
    <w:r>
      <w:t>1</w:t>
    </w:r>
    <w:r>
      <w:fldChar w:fldCharType="end"/>
    </w:r>
    <w:r>
      <w:t xml:space="preserve"> von </w:t>
    </w:r>
    <w:r>
      <w:fldChar w:fldCharType="begin"/>
    </w:r>
    <w:r>
      <w:instrText xml:space="preserve"> = </w:instrText>
    </w:r>
    <w:fldSimple w:instr=" NUMPAGES ">
      <w:r w:rsidR="00CB0E8D">
        <w:rPr>
          <w:noProof/>
        </w:rPr>
        <w:instrText>18</w:instrText>
      </w:r>
    </w:fldSimple>
    <w:r>
      <w:instrText xml:space="preserve"> -3 </w:instrText>
    </w:r>
    <w:r>
      <w:fldChar w:fldCharType="separate"/>
    </w:r>
    <w:r w:rsidR="00CB0E8D">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F45A0" w14:textId="1603F79C" w:rsidR="005914C1" w:rsidRPr="00B001B7" w:rsidRDefault="00AB0291" w:rsidP="00B001B7">
    <w:pPr>
      <w:pStyle w:val="Fuzeile"/>
    </w:pPr>
    <w:sdt>
      <w:sdtPr>
        <w:alias w:val="Autor"/>
        <w:tag w:val=""/>
        <w:id w:val="-1726218752"/>
        <w:placeholder>
          <w:docPart w:val="E87C929C35084B929796B640D5885864"/>
        </w:placeholder>
        <w:dataBinding w:prefixMappings="xmlns:ns0='http://purl.org/dc/elements/1.1/' xmlns:ns1='http://schemas.openxmlformats.org/package/2006/metadata/core-properties' " w:xpath="/ns1:coreProperties[1]/ns0:creator[1]" w:storeItemID="{6C3C8BC8-F283-45AE-878A-BAB7291924A1}"/>
        <w:text/>
      </w:sdtPr>
      <w:sdtEndPr/>
      <w:sdtContent>
        <w:r w:rsidR="005914C1">
          <w:t>Kamm | Krieger | Gläß</w:t>
        </w:r>
      </w:sdtContent>
    </w:sdt>
    <w:r w:rsidR="005914C1">
      <w:tab/>
    </w:r>
    <w:r w:rsidR="005914C1">
      <w:fldChar w:fldCharType="begin"/>
    </w:r>
    <w:r w:rsidR="005914C1">
      <w:instrText xml:space="preserve"> TIME \@ "dd.MM.yyyy" </w:instrText>
    </w:r>
    <w:r w:rsidR="005914C1">
      <w:fldChar w:fldCharType="separate"/>
    </w:r>
    <w:r w:rsidR="00CB0E8D">
      <w:rPr>
        <w:noProof/>
      </w:rPr>
      <w:t>21.02.2020</w:t>
    </w:r>
    <w:r w:rsidR="005914C1">
      <w:fldChar w:fldCharType="end"/>
    </w:r>
    <w:r w:rsidR="005914C1">
      <w:tab/>
    </w:r>
    <w:r w:rsidR="005914C1">
      <w:fldChar w:fldCharType="begin"/>
    </w:r>
    <w:r w:rsidR="005914C1">
      <w:instrText>PAGE   \* MERGEFORMAT</w:instrText>
    </w:r>
    <w:r w:rsidR="005914C1">
      <w:fldChar w:fldCharType="separate"/>
    </w:r>
    <w:r w:rsidR="005914C1">
      <w:t>1</w:t>
    </w:r>
    <w:r w:rsidR="005914C1">
      <w:fldChar w:fldCharType="end"/>
    </w:r>
    <w:r w:rsidR="005914C1">
      <w:t xml:space="preserve"> von </w:t>
    </w:r>
    <w:r w:rsidR="005914C1">
      <w:fldChar w:fldCharType="begin"/>
    </w:r>
    <w:r w:rsidR="005914C1">
      <w:instrText xml:space="preserve"> = </w:instrText>
    </w:r>
    <w:fldSimple w:instr=" NUMPAGES  ">
      <w:r w:rsidR="00CB0E8D">
        <w:rPr>
          <w:noProof/>
        </w:rPr>
        <w:instrText>18</w:instrText>
      </w:r>
    </w:fldSimple>
    <w:r w:rsidR="005914C1">
      <w:instrText xml:space="preserve"> -3 </w:instrText>
    </w:r>
    <w:r w:rsidR="005914C1">
      <w:fldChar w:fldCharType="separate"/>
    </w:r>
    <w:r w:rsidR="00CB0E8D">
      <w:rPr>
        <w:noProof/>
      </w:rPr>
      <w:t>15</w:t>
    </w:r>
    <w:r w:rsidR="005914C1">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3E7D3" w14:textId="2E1C1531" w:rsidR="005914C1" w:rsidRPr="00B001B7" w:rsidRDefault="00AB0291" w:rsidP="00B001B7">
    <w:pPr>
      <w:pStyle w:val="Fuzeile"/>
    </w:pPr>
    <w:sdt>
      <w:sdtPr>
        <w:alias w:val="Autor"/>
        <w:tag w:val=""/>
        <w:id w:val="-1853955660"/>
        <w:placeholder>
          <w:docPart w:val="71205F96A78946CFAC0C6B2929C2CA11"/>
        </w:placeholder>
        <w:dataBinding w:prefixMappings="xmlns:ns0='http://purl.org/dc/elements/1.1/' xmlns:ns1='http://schemas.openxmlformats.org/package/2006/metadata/core-properties' " w:xpath="/ns1:coreProperties[1]/ns0:creator[1]" w:storeItemID="{6C3C8BC8-F283-45AE-878A-BAB7291924A1}"/>
        <w:text/>
      </w:sdtPr>
      <w:sdtEndPr/>
      <w:sdtContent>
        <w:r w:rsidR="005914C1">
          <w:t>Kamm | Krieger | Gläß</w:t>
        </w:r>
      </w:sdtContent>
    </w:sdt>
    <w:r w:rsidR="005914C1">
      <w:tab/>
    </w:r>
    <w:r w:rsidR="005914C1">
      <w:fldChar w:fldCharType="begin"/>
    </w:r>
    <w:r w:rsidR="005914C1">
      <w:instrText xml:space="preserve"> TIME \@ "dd.MM.yyyy" </w:instrText>
    </w:r>
    <w:r w:rsidR="005914C1">
      <w:fldChar w:fldCharType="separate"/>
    </w:r>
    <w:r w:rsidR="00CB0E8D">
      <w:rPr>
        <w:noProof/>
      </w:rPr>
      <w:t>21.02.2020</w:t>
    </w:r>
    <w:r w:rsidR="005914C1">
      <w:fldChar w:fldCharType="end"/>
    </w:r>
    <w:r w:rsidR="005914C1">
      <w:tab/>
    </w:r>
    <w:r w:rsidR="005914C1">
      <w:fldChar w:fldCharType="begin"/>
    </w:r>
    <w:r w:rsidR="005914C1">
      <w:instrText>PAGE   \* MERGEFORMAT</w:instrText>
    </w:r>
    <w:r w:rsidR="005914C1">
      <w:fldChar w:fldCharType="separate"/>
    </w:r>
    <w:r w:rsidR="005914C1">
      <w:t>1</w:t>
    </w:r>
    <w:r w:rsidR="005914C1">
      <w:fldChar w:fldCharType="end"/>
    </w:r>
    <w:r w:rsidR="005914C1">
      <w:t xml:space="preserve"> von </w:t>
    </w:r>
    <w:r w:rsidR="005914C1">
      <w:fldChar w:fldCharType="begin"/>
    </w:r>
    <w:r w:rsidR="005914C1">
      <w:instrText xml:space="preserve"> = </w:instrText>
    </w:r>
    <w:fldSimple w:instr=" NUMPAGES  ">
      <w:r w:rsidR="00CB0E8D">
        <w:rPr>
          <w:noProof/>
        </w:rPr>
        <w:instrText>18</w:instrText>
      </w:r>
    </w:fldSimple>
    <w:r w:rsidR="005914C1">
      <w:instrText xml:space="preserve"> -3 </w:instrText>
    </w:r>
    <w:r w:rsidR="005914C1">
      <w:fldChar w:fldCharType="separate"/>
    </w:r>
    <w:r w:rsidR="00CB0E8D">
      <w:rPr>
        <w:noProof/>
      </w:rPr>
      <w:t>15</w:t>
    </w:r>
    <w:r w:rsidR="005914C1">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9E874" w14:textId="04F03BBD" w:rsidR="005914C1" w:rsidRDefault="005914C1">
    <w:pPr>
      <w:pStyle w:val="Fuzeile"/>
    </w:pPr>
    <w:r>
      <w:t>Krieger, Kamm, Gläß</w:t>
    </w:r>
    <w:r>
      <w:tab/>
    </w:r>
    <w:r>
      <w:fldChar w:fldCharType="begin"/>
    </w:r>
    <w:r>
      <w:instrText xml:space="preserve"> TIME \@ "dd.MM.yyyy" </w:instrText>
    </w:r>
    <w:r>
      <w:fldChar w:fldCharType="separate"/>
    </w:r>
    <w:r w:rsidR="00CB0E8D">
      <w:rPr>
        <w:noProof/>
      </w:rPr>
      <w:t>21.02.2020</w:t>
    </w:r>
    <w:r>
      <w:fldChar w:fldCharType="end"/>
    </w:r>
    <w:r>
      <w:tab/>
      <w:t xml:space="preserve">Seite </w:t>
    </w:r>
    <w:r>
      <w:fldChar w:fldCharType="begin"/>
    </w:r>
    <w:r>
      <w:instrText>PAGE   \* MERGEFORMAT</w:instrText>
    </w:r>
    <w:r>
      <w:fldChar w:fldCharType="separate"/>
    </w:r>
    <w:r>
      <w:t>1</w:t>
    </w:r>
    <w:r>
      <w:fldChar w:fldCharType="end"/>
    </w:r>
    <w:r>
      <w:t xml:space="preserve"> von </w:t>
    </w:r>
    <w:r>
      <w:fldChar w:fldCharType="begin"/>
    </w:r>
    <w:r>
      <w:instrText xml:space="preserve"> = </w:instrText>
    </w:r>
    <w:fldSimple w:instr=" NUMPAGES ">
      <w:r w:rsidR="00CB0E8D">
        <w:rPr>
          <w:noProof/>
        </w:rPr>
        <w:instrText>18</w:instrText>
      </w:r>
    </w:fldSimple>
    <w:r>
      <w:instrText xml:space="preserve"> -3 </w:instrText>
    </w:r>
    <w:r>
      <w:fldChar w:fldCharType="separate"/>
    </w:r>
    <w:r w:rsidR="00CB0E8D">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4E1E6F" w14:textId="77777777" w:rsidR="00AB0291" w:rsidRDefault="00AB0291" w:rsidP="00DC4E59">
      <w:r>
        <w:separator/>
      </w:r>
    </w:p>
  </w:footnote>
  <w:footnote w:type="continuationSeparator" w:id="0">
    <w:p w14:paraId="069EF11D" w14:textId="77777777" w:rsidR="00AB0291" w:rsidRDefault="00AB0291" w:rsidP="00DC4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86BAB" w14:textId="1D9DA7AC" w:rsidR="005914C1" w:rsidRDefault="005914C1" w:rsidP="00013E69">
    <w:pPr>
      <w:pStyle w:val="Kopfzeile"/>
      <w:tabs>
        <w:tab w:val="clear" w:pos="4536"/>
        <w:tab w:val="clear" w:pos="9072"/>
        <w:tab w:val="left" w:pos="3330"/>
      </w:tabs>
    </w:pPr>
    <w:r>
      <w:rPr>
        <w:noProof/>
      </w:rPr>
      <w:drawing>
        <wp:anchor distT="0" distB="0" distL="114300" distR="114300" simplePos="0" relativeHeight="251661312" behindDoc="1" locked="0" layoutInCell="1" allowOverlap="1" wp14:anchorId="1110DD21" wp14:editId="72296A62">
          <wp:simplePos x="0" y="0"/>
          <wp:positionH relativeFrom="margin">
            <wp:align>right</wp:align>
          </wp:positionH>
          <wp:positionV relativeFrom="paragraph">
            <wp:posOffset>1435</wp:posOffset>
          </wp:positionV>
          <wp:extent cx="1120775" cy="445135"/>
          <wp:effectExtent l="0" t="0" r="317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rotWithShape="1">
                  <a:blip r:embed="rId1" cstate="print">
                    <a:extLst>
                      <a:ext uri="{28A0092B-C50C-407E-A947-70E740481C1C}">
                        <a14:useLocalDpi xmlns:a14="http://schemas.microsoft.com/office/drawing/2010/main" val="0"/>
                      </a:ext>
                    </a:extLst>
                  </a:blip>
                  <a:srcRect t="19568" r="75557" b="17264"/>
                  <a:stretch/>
                </pic:blipFill>
                <pic:spPr bwMode="auto">
                  <a:xfrm>
                    <a:off x="0" y="0"/>
                    <a:ext cx="1120775" cy="44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Titel"/>
        <w:tag w:val=""/>
        <w:id w:val="-1664695531"/>
        <w:placeholder>
          <w:docPart w:val="31875495150F46AD9FD2E52EE135C76A"/>
        </w:placeholder>
        <w:dataBinding w:prefixMappings="xmlns:ns0='http://purl.org/dc/elements/1.1/' xmlns:ns1='http://schemas.openxmlformats.org/package/2006/metadata/core-properties' " w:xpath="/ns1:coreProperties[1]/ns0:title[1]" w:storeItemID="{6C3C8BC8-F283-45AE-878A-BAB7291924A1}"/>
        <w:text/>
      </w:sdtPr>
      <w:sdtEndPr/>
      <w:sdtContent>
        <w:r>
          <w:t>Farbsortiermaschine</w:t>
        </w:r>
      </w:sdtContent>
    </w:sdt>
    <w:r>
      <w:tab/>
    </w:r>
    <w:r>
      <w:tab/>
    </w:r>
  </w:p>
  <w:p w14:paraId="44362962" w14:textId="77777777" w:rsidR="005914C1" w:rsidRDefault="005914C1" w:rsidP="00013E69">
    <w:pPr>
      <w:pStyle w:val="Kopfzeile"/>
      <w:tabs>
        <w:tab w:val="clear" w:pos="4536"/>
        <w:tab w:val="clear" w:pos="9072"/>
        <w:tab w:val="left" w:pos="333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6AE73" w14:textId="3E8A55FD" w:rsidR="005914C1" w:rsidRPr="00522C93" w:rsidRDefault="005914C1" w:rsidP="001A4083">
    <w:pPr>
      <w:pStyle w:val="Kopfzeile"/>
      <w:tabs>
        <w:tab w:val="clear" w:pos="4536"/>
        <w:tab w:val="clear" w:pos="9072"/>
        <w:tab w:val="left" w:pos="3330"/>
      </w:tabs>
    </w:pPr>
    <w:r>
      <w:rPr>
        <w:noProof/>
      </w:rPr>
      <w:drawing>
        <wp:anchor distT="0" distB="0" distL="114300" distR="114300" simplePos="0" relativeHeight="251663360" behindDoc="1" locked="0" layoutInCell="1" allowOverlap="1" wp14:anchorId="4C86084C" wp14:editId="05B1C241">
          <wp:simplePos x="0" y="0"/>
          <wp:positionH relativeFrom="margin">
            <wp:align>right</wp:align>
          </wp:positionH>
          <wp:positionV relativeFrom="paragraph">
            <wp:posOffset>5006</wp:posOffset>
          </wp:positionV>
          <wp:extent cx="1120775" cy="445135"/>
          <wp:effectExtent l="0" t="0" r="317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rotWithShape="1">
                  <a:blip r:embed="rId1" cstate="print">
                    <a:extLst>
                      <a:ext uri="{28A0092B-C50C-407E-A947-70E740481C1C}">
                        <a14:useLocalDpi xmlns:a14="http://schemas.microsoft.com/office/drawing/2010/main" val="0"/>
                      </a:ext>
                    </a:extLst>
                  </a:blip>
                  <a:srcRect t="19568" r="75557" b="17264"/>
                  <a:stretch/>
                </pic:blipFill>
                <pic:spPr bwMode="auto">
                  <a:xfrm>
                    <a:off x="0" y="0"/>
                    <a:ext cx="1120775" cy="44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Titel"/>
        <w:tag w:val=""/>
        <w:id w:val="-1074744090"/>
        <w:placeholder>
          <w:docPart w:val="B4540DC2976740E5AC8C275941FA5EDF"/>
        </w:placeholder>
        <w:dataBinding w:prefixMappings="xmlns:ns0='http://purl.org/dc/elements/1.1/' xmlns:ns1='http://schemas.openxmlformats.org/package/2006/metadata/core-properties' " w:xpath="/ns1:coreProperties[1]/ns0:title[1]" w:storeItemID="{6C3C8BC8-F283-45AE-878A-BAB7291924A1}"/>
        <w:text/>
      </w:sdtPr>
      <w:sdtEndPr/>
      <w:sdtContent>
        <w:r>
          <w:t>Farbsortiermaschine</w:t>
        </w:r>
      </w:sdtContent>
    </w:sdt>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6CF"/>
    <w:multiLevelType w:val="hybridMultilevel"/>
    <w:tmpl w:val="D4F080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DB22D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62771D"/>
    <w:multiLevelType w:val="hybridMultilevel"/>
    <w:tmpl w:val="2E6C6884"/>
    <w:lvl w:ilvl="0" w:tplc="24FE94B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FE5641"/>
    <w:multiLevelType w:val="hybridMultilevel"/>
    <w:tmpl w:val="AC8C1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216C7C"/>
    <w:multiLevelType w:val="hybridMultilevel"/>
    <w:tmpl w:val="E202E818"/>
    <w:lvl w:ilvl="0" w:tplc="684A4DA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04D6276"/>
    <w:multiLevelType w:val="hybridMultilevel"/>
    <w:tmpl w:val="E758B2B2"/>
    <w:lvl w:ilvl="0" w:tplc="BE6EFEF0">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21721E"/>
    <w:multiLevelType w:val="hybridMultilevel"/>
    <w:tmpl w:val="D252268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E51336"/>
    <w:multiLevelType w:val="hybridMultilevel"/>
    <w:tmpl w:val="6902D35A"/>
    <w:lvl w:ilvl="0" w:tplc="9C54C54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82504E"/>
    <w:multiLevelType w:val="hybridMultilevel"/>
    <w:tmpl w:val="B74097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5F62041"/>
    <w:multiLevelType w:val="hybridMultilevel"/>
    <w:tmpl w:val="1DBE7708"/>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10" w15:restartNumberingAfterBreak="0">
    <w:nsid w:val="4B7925BE"/>
    <w:multiLevelType w:val="hybridMultilevel"/>
    <w:tmpl w:val="57D60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B105A4"/>
    <w:multiLevelType w:val="hybridMultilevel"/>
    <w:tmpl w:val="25DA9FC2"/>
    <w:lvl w:ilvl="0" w:tplc="6F1E48C6">
      <w:start w:val="1"/>
      <w:numFmt w:val="bullet"/>
      <w:lvlText w:val="-"/>
      <w:lvlJc w:val="left"/>
      <w:pPr>
        <w:ind w:left="720" w:hanging="360"/>
      </w:pPr>
      <w:rPr>
        <w:rFonts w:ascii="Trebuchet MS" w:eastAsiaTheme="minorHAnsi" w:hAnsi="Trebuchet M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A42B7E"/>
    <w:multiLevelType w:val="hybridMultilevel"/>
    <w:tmpl w:val="6F5A6F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1C06D2"/>
    <w:multiLevelType w:val="hybridMultilevel"/>
    <w:tmpl w:val="2A2C51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4C96234"/>
    <w:multiLevelType w:val="multilevel"/>
    <w:tmpl w:val="079EB0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4num"/>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21082B"/>
    <w:multiLevelType w:val="hybridMultilevel"/>
    <w:tmpl w:val="85C8EE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E27A82"/>
    <w:multiLevelType w:val="hybridMultilevel"/>
    <w:tmpl w:val="23BC6E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1365E5"/>
    <w:multiLevelType w:val="multilevel"/>
    <w:tmpl w:val="D32A9086"/>
    <w:lvl w:ilvl="0">
      <w:start w:val="1"/>
      <w:numFmt w:val="decimal"/>
      <w:pStyle w:val="1num"/>
      <w:lvlText w:val="%1."/>
      <w:lvlJc w:val="left"/>
      <w:pPr>
        <w:ind w:left="4897" w:hanging="360"/>
      </w:pPr>
      <w:rPr>
        <w:rFonts w:hint="default"/>
      </w:rPr>
    </w:lvl>
    <w:lvl w:ilvl="1">
      <w:start w:val="1"/>
      <w:numFmt w:val="decimal"/>
      <w:pStyle w:val="2num"/>
      <w:lvlText w:val="%1.%2."/>
      <w:lvlJc w:val="left"/>
      <w:pPr>
        <w:ind w:left="1134" w:hanging="1134"/>
      </w:pPr>
      <w:rPr>
        <w:rFonts w:hint="default"/>
      </w:rPr>
    </w:lvl>
    <w:lvl w:ilvl="2">
      <w:start w:val="1"/>
      <w:numFmt w:val="decimal"/>
      <w:pStyle w:val="3num"/>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BA25BA"/>
    <w:multiLevelType w:val="hybridMultilevel"/>
    <w:tmpl w:val="E4DC52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11"/>
  </w:num>
  <w:num w:numId="4">
    <w:abstractNumId w:val="9"/>
  </w:num>
  <w:num w:numId="5">
    <w:abstractNumId w:val="16"/>
  </w:num>
  <w:num w:numId="6">
    <w:abstractNumId w:val="3"/>
  </w:num>
  <w:num w:numId="7">
    <w:abstractNumId w:val="13"/>
  </w:num>
  <w:num w:numId="8">
    <w:abstractNumId w:val="6"/>
  </w:num>
  <w:num w:numId="9">
    <w:abstractNumId w:val="18"/>
  </w:num>
  <w:num w:numId="10">
    <w:abstractNumId w:val="2"/>
  </w:num>
  <w:num w:numId="11">
    <w:abstractNumId w:val="4"/>
  </w:num>
  <w:num w:numId="12">
    <w:abstractNumId w:val="7"/>
  </w:num>
  <w:num w:numId="13">
    <w:abstractNumId w:val="15"/>
  </w:num>
  <w:num w:numId="14">
    <w:abstractNumId w:val="0"/>
  </w:num>
  <w:num w:numId="15">
    <w:abstractNumId w:val="10"/>
  </w:num>
  <w:num w:numId="16">
    <w:abstractNumId w:val="12"/>
  </w:num>
  <w:num w:numId="17">
    <w:abstractNumId w:val="1"/>
  </w:num>
  <w:num w:numId="18">
    <w:abstractNumId w:val="8"/>
  </w:num>
  <w:num w:numId="19">
    <w:abstractNumId w:val="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 Krieger">
    <w15:presenceInfo w15:providerId="Windows Live" w15:userId="5afccd848448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D8"/>
    <w:rsid w:val="000015F9"/>
    <w:rsid w:val="00002822"/>
    <w:rsid w:val="00002BA1"/>
    <w:rsid w:val="00006193"/>
    <w:rsid w:val="000129B7"/>
    <w:rsid w:val="00013E69"/>
    <w:rsid w:val="00014EF5"/>
    <w:rsid w:val="0001719A"/>
    <w:rsid w:val="00020817"/>
    <w:rsid w:val="00021EB9"/>
    <w:rsid w:val="00051150"/>
    <w:rsid w:val="00052FFE"/>
    <w:rsid w:val="000559EC"/>
    <w:rsid w:val="00056467"/>
    <w:rsid w:val="00056B75"/>
    <w:rsid w:val="00056E30"/>
    <w:rsid w:val="00061734"/>
    <w:rsid w:val="00065BF0"/>
    <w:rsid w:val="000665AE"/>
    <w:rsid w:val="0007467A"/>
    <w:rsid w:val="000755D4"/>
    <w:rsid w:val="000774A6"/>
    <w:rsid w:val="000901C1"/>
    <w:rsid w:val="000A62A3"/>
    <w:rsid w:val="000B3C44"/>
    <w:rsid w:val="000B4EFD"/>
    <w:rsid w:val="000B5402"/>
    <w:rsid w:val="000C3315"/>
    <w:rsid w:val="000C6AF0"/>
    <w:rsid w:val="000D5456"/>
    <w:rsid w:val="000D7C39"/>
    <w:rsid w:val="000F7760"/>
    <w:rsid w:val="001009F7"/>
    <w:rsid w:val="00113E0E"/>
    <w:rsid w:val="00114FC8"/>
    <w:rsid w:val="00122C83"/>
    <w:rsid w:val="00126482"/>
    <w:rsid w:val="001311B5"/>
    <w:rsid w:val="00131BF6"/>
    <w:rsid w:val="00136B95"/>
    <w:rsid w:val="0014148A"/>
    <w:rsid w:val="00143AEF"/>
    <w:rsid w:val="00156A4E"/>
    <w:rsid w:val="00160A2B"/>
    <w:rsid w:val="0016664B"/>
    <w:rsid w:val="00177A13"/>
    <w:rsid w:val="00183101"/>
    <w:rsid w:val="001869D5"/>
    <w:rsid w:val="001A4083"/>
    <w:rsid w:val="001B0568"/>
    <w:rsid w:val="001B2702"/>
    <w:rsid w:val="001B488E"/>
    <w:rsid w:val="001B5BC9"/>
    <w:rsid w:val="001C2C6B"/>
    <w:rsid w:val="001D0345"/>
    <w:rsid w:val="001D6E7F"/>
    <w:rsid w:val="001E0A30"/>
    <w:rsid w:val="001E522B"/>
    <w:rsid w:val="001E5F02"/>
    <w:rsid w:val="001F4671"/>
    <w:rsid w:val="001F6EA7"/>
    <w:rsid w:val="00213F4F"/>
    <w:rsid w:val="00220303"/>
    <w:rsid w:val="0022735F"/>
    <w:rsid w:val="002320B3"/>
    <w:rsid w:val="00237A40"/>
    <w:rsid w:val="00241D94"/>
    <w:rsid w:val="00245B73"/>
    <w:rsid w:val="002473EC"/>
    <w:rsid w:val="00263D2A"/>
    <w:rsid w:val="00267396"/>
    <w:rsid w:val="0027462B"/>
    <w:rsid w:val="002805B0"/>
    <w:rsid w:val="0028773E"/>
    <w:rsid w:val="0029117C"/>
    <w:rsid w:val="00291889"/>
    <w:rsid w:val="00291DA2"/>
    <w:rsid w:val="00291E56"/>
    <w:rsid w:val="002A532D"/>
    <w:rsid w:val="002A5DCA"/>
    <w:rsid w:val="002B4AD8"/>
    <w:rsid w:val="002C10F6"/>
    <w:rsid w:val="002C1215"/>
    <w:rsid w:val="002C39E3"/>
    <w:rsid w:val="002E0751"/>
    <w:rsid w:val="002E5441"/>
    <w:rsid w:val="002E7334"/>
    <w:rsid w:val="00304222"/>
    <w:rsid w:val="00314282"/>
    <w:rsid w:val="00315A56"/>
    <w:rsid w:val="00317886"/>
    <w:rsid w:val="00332A1A"/>
    <w:rsid w:val="003362F3"/>
    <w:rsid w:val="00353522"/>
    <w:rsid w:val="00356CC1"/>
    <w:rsid w:val="003634D7"/>
    <w:rsid w:val="00383243"/>
    <w:rsid w:val="00385EAB"/>
    <w:rsid w:val="00393CA0"/>
    <w:rsid w:val="00393F62"/>
    <w:rsid w:val="00396804"/>
    <w:rsid w:val="00397C4C"/>
    <w:rsid w:val="003A12F4"/>
    <w:rsid w:val="003B57E7"/>
    <w:rsid w:val="003C1079"/>
    <w:rsid w:val="003C37D9"/>
    <w:rsid w:val="003E24E3"/>
    <w:rsid w:val="003E55EF"/>
    <w:rsid w:val="003F00A6"/>
    <w:rsid w:val="003F24D2"/>
    <w:rsid w:val="003F671F"/>
    <w:rsid w:val="004018D4"/>
    <w:rsid w:val="0042070C"/>
    <w:rsid w:val="00427AAC"/>
    <w:rsid w:val="00441226"/>
    <w:rsid w:val="004513AF"/>
    <w:rsid w:val="0045339C"/>
    <w:rsid w:val="00453E72"/>
    <w:rsid w:val="00462BBB"/>
    <w:rsid w:val="004707C2"/>
    <w:rsid w:val="00470E9F"/>
    <w:rsid w:val="004777E0"/>
    <w:rsid w:val="00477AB8"/>
    <w:rsid w:val="00481261"/>
    <w:rsid w:val="00487B8C"/>
    <w:rsid w:val="00493A27"/>
    <w:rsid w:val="00493D16"/>
    <w:rsid w:val="004A0FD7"/>
    <w:rsid w:val="004A1924"/>
    <w:rsid w:val="004A54A7"/>
    <w:rsid w:val="004A711F"/>
    <w:rsid w:val="004B2EB7"/>
    <w:rsid w:val="004C1D82"/>
    <w:rsid w:val="004C3146"/>
    <w:rsid w:val="004C405C"/>
    <w:rsid w:val="004C60E7"/>
    <w:rsid w:val="004C6A78"/>
    <w:rsid w:val="004C7B5E"/>
    <w:rsid w:val="004D486A"/>
    <w:rsid w:val="004E0E01"/>
    <w:rsid w:val="004E1317"/>
    <w:rsid w:val="004E275F"/>
    <w:rsid w:val="004E3234"/>
    <w:rsid w:val="00503CCB"/>
    <w:rsid w:val="00513526"/>
    <w:rsid w:val="0051386A"/>
    <w:rsid w:val="00514F6E"/>
    <w:rsid w:val="00515E29"/>
    <w:rsid w:val="00516421"/>
    <w:rsid w:val="005164FC"/>
    <w:rsid w:val="00522C93"/>
    <w:rsid w:val="00523696"/>
    <w:rsid w:val="00524A6A"/>
    <w:rsid w:val="005309BE"/>
    <w:rsid w:val="00536A6C"/>
    <w:rsid w:val="0056082C"/>
    <w:rsid w:val="00562BE5"/>
    <w:rsid w:val="0057770D"/>
    <w:rsid w:val="005914C1"/>
    <w:rsid w:val="005976D8"/>
    <w:rsid w:val="005A258E"/>
    <w:rsid w:val="005A67CC"/>
    <w:rsid w:val="005B5227"/>
    <w:rsid w:val="005C4C00"/>
    <w:rsid w:val="005C653D"/>
    <w:rsid w:val="005E2160"/>
    <w:rsid w:val="006062AB"/>
    <w:rsid w:val="006066E3"/>
    <w:rsid w:val="00607C99"/>
    <w:rsid w:val="006155FC"/>
    <w:rsid w:val="00616A37"/>
    <w:rsid w:val="00616C20"/>
    <w:rsid w:val="00623E8B"/>
    <w:rsid w:val="006274C3"/>
    <w:rsid w:val="00637FCC"/>
    <w:rsid w:val="0064441B"/>
    <w:rsid w:val="006444B4"/>
    <w:rsid w:val="00644C2B"/>
    <w:rsid w:val="006466FD"/>
    <w:rsid w:val="00646F65"/>
    <w:rsid w:val="006473DF"/>
    <w:rsid w:val="00651C68"/>
    <w:rsid w:val="006601E5"/>
    <w:rsid w:val="006672A6"/>
    <w:rsid w:val="0067273E"/>
    <w:rsid w:val="00672FFA"/>
    <w:rsid w:val="006735F0"/>
    <w:rsid w:val="00675722"/>
    <w:rsid w:val="00677EE1"/>
    <w:rsid w:val="00685F7E"/>
    <w:rsid w:val="006876AD"/>
    <w:rsid w:val="006907CF"/>
    <w:rsid w:val="0069266A"/>
    <w:rsid w:val="006A4C7D"/>
    <w:rsid w:val="006D47C3"/>
    <w:rsid w:val="006F4522"/>
    <w:rsid w:val="007028DA"/>
    <w:rsid w:val="0070489A"/>
    <w:rsid w:val="00710B69"/>
    <w:rsid w:val="00710DEA"/>
    <w:rsid w:val="0071524A"/>
    <w:rsid w:val="007258F5"/>
    <w:rsid w:val="00725ED8"/>
    <w:rsid w:val="007267DC"/>
    <w:rsid w:val="00726F4D"/>
    <w:rsid w:val="0073451D"/>
    <w:rsid w:val="00735EA5"/>
    <w:rsid w:val="00755345"/>
    <w:rsid w:val="00772D7C"/>
    <w:rsid w:val="007764D1"/>
    <w:rsid w:val="0078636B"/>
    <w:rsid w:val="0078753A"/>
    <w:rsid w:val="00794ED3"/>
    <w:rsid w:val="00796A95"/>
    <w:rsid w:val="007A7F85"/>
    <w:rsid w:val="007C5A73"/>
    <w:rsid w:val="007D4986"/>
    <w:rsid w:val="007E6021"/>
    <w:rsid w:val="007E6F8C"/>
    <w:rsid w:val="007F6927"/>
    <w:rsid w:val="00801B08"/>
    <w:rsid w:val="00801C13"/>
    <w:rsid w:val="008051FB"/>
    <w:rsid w:val="00811102"/>
    <w:rsid w:val="00814160"/>
    <w:rsid w:val="00816D8E"/>
    <w:rsid w:val="00840DC7"/>
    <w:rsid w:val="00843263"/>
    <w:rsid w:val="00843510"/>
    <w:rsid w:val="00850550"/>
    <w:rsid w:val="0086268D"/>
    <w:rsid w:val="00863573"/>
    <w:rsid w:val="008659D6"/>
    <w:rsid w:val="00872B46"/>
    <w:rsid w:val="00877F4E"/>
    <w:rsid w:val="00881BC4"/>
    <w:rsid w:val="00885048"/>
    <w:rsid w:val="00892B12"/>
    <w:rsid w:val="008A28F1"/>
    <w:rsid w:val="008A2A28"/>
    <w:rsid w:val="008A4128"/>
    <w:rsid w:val="008A7677"/>
    <w:rsid w:val="008B6080"/>
    <w:rsid w:val="008C6BFA"/>
    <w:rsid w:val="008C73AC"/>
    <w:rsid w:val="008C75F5"/>
    <w:rsid w:val="008C7C79"/>
    <w:rsid w:val="008D0063"/>
    <w:rsid w:val="008D37E8"/>
    <w:rsid w:val="008D4AC5"/>
    <w:rsid w:val="009051D5"/>
    <w:rsid w:val="00905834"/>
    <w:rsid w:val="0090749F"/>
    <w:rsid w:val="00912AA7"/>
    <w:rsid w:val="00912D03"/>
    <w:rsid w:val="00917C41"/>
    <w:rsid w:val="009239BD"/>
    <w:rsid w:val="00924D19"/>
    <w:rsid w:val="009306FD"/>
    <w:rsid w:val="009339B2"/>
    <w:rsid w:val="00935393"/>
    <w:rsid w:val="00944DEA"/>
    <w:rsid w:val="009477C7"/>
    <w:rsid w:val="0095595A"/>
    <w:rsid w:val="0096260B"/>
    <w:rsid w:val="00975C92"/>
    <w:rsid w:val="00980253"/>
    <w:rsid w:val="009852B8"/>
    <w:rsid w:val="00994FD3"/>
    <w:rsid w:val="00996B0E"/>
    <w:rsid w:val="00997208"/>
    <w:rsid w:val="009B1ACC"/>
    <w:rsid w:val="009B3FD6"/>
    <w:rsid w:val="009C33ED"/>
    <w:rsid w:val="009C601A"/>
    <w:rsid w:val="009C765A"/>
    <w:rsid w:val="009D1E6F"/>
    <w:rsid w:val="009D525B"/>
    <w:rsid w:val="009E650D"/>
    <w:rsid w:val="009F37FB"/>
    <w:rsid w:val="009F401B"/>
    <w:rsid w:val="00A026CF"/>
    <w:rsid w:val="00A02A64"/>
    <w:rsid w:val="00A06E0C"/>
    <w:rsid w:val="00A10C9F"/>
    <w:rsid w:val="00A13123"/>
    <w:rsid w:val="00A13276"/>
    <w:rsid w:val="00A1329C"/>
    <w:rsid w:val="00A21069"/>
    <w:rsid w:val="00A32264"/>
    <w:rsid w:val="00A376FE"/>
    <w:rsid w:val="00A44670"/>
    <w:rsid w:val="00A56FC4"/>
    <w:rsid w:val="00A57240"/>
    <w:rsid w:val="00A63AC7"/>
    <w:rsid w:val="00A67EBF"/>
    <w:rsid w:val="00A7018A"/>
    <w:rsid w:val="00A72A7D"/>
    <w:rsid w:val="00A72EFF"/>
    <w:rsid w:val="00A73AC5"/>
    <w:rsid w:val="00A73D1F"/>
    <w:rsid w:val="00A80E89"/>
    <w:rsid w:val="00A8103A"/>
    <w:rsid w:val="00A83536"/>
    <w:rsid w:val="00A8404A"/>
    <w:rsid w:val="00A90BA3"/>
    <w:rsid w:val="00A9134A"/>
    <w:rsid w:val="00A918EB"/>
    <w:rsid w:val="00AA0C66"/>
    <w:rsid w:val="00AB0291"/>
    <w:rsid w:val="00AB0AFC"/>
    <w:rsid w:val="00AB717C"/>
    <w:rsid w:val="00AC084A"/>
    <w:rsid w:val="00AC1490"/>
    <w:rsid w:val="00AC2817"/>
    <w:rsid w:val="00AD53C8"/>
    <w:rsid w:val="00AD6794"/>
    <w:rsid w:val="00AE1C97"/>
    <w:rsid w:val="00AE53E1"/>
    <w:rsid w:val="00AF08B0"/>
    <w:rsid w:val="00AF6F58"/>
    <w:rsid w:val="00B001B7"/>
    <w:rsid w:val="00B04B44"/>
    <w:rsid w:val="00B27114"/>
    <w:rsid w:val="00B334B0"/>
    <w:rsid w:val="00B37570"/>
    <w:rsid w:val="00B40117"/>
    <w:rsid w:val="00B44DC5"/>
    <w:rsid w:val="00B47446"/>
    <w:rsid w:val="00B61BA9"/>
    <w:rsid w:val="00B65817"/>
    <w:rsid w:val="00B6655B"/>
    <w:rsid w:val="00B70A4C"/>
    <w:rsid w:val="00B75814"/>
    <w:rsid w:val="00B76A0D"/>
    <w:rsid w:val="00B85DF1"/>
    <w:rsid w:val="00B877D3"/>
    <w:rsid w:val="00B87F80"/>
    <w:rsid w:val="00B90C09"/>
    <w:rsid w:val="00B921D8"/>
    <w:rsid w:val="00B94D42"/>
    <w:rsid w:val="00BA16F4"/>
    <w:rsid w:val="00BA272A"/>
    <w:rsid w:val="00BA3CEA"/>
    <w:rsid w:val="00BB29FE"/>
    <w:rsid w:val="00BB5CFC"/>
    <w:rsid w:val="00BB6558"/>
    <w:rsid w:val="00BC5056"/>
    <w:rsid w:val="00BE128F"/>
    <w:rsid w:val="00BE4AAE"/>
    <w:rsid w:val="00BE5C51"/>
    <w:rsid w:val="00BE7B2D"/>
    <w:rsid w:val="00BE7C38"/>
    <w:rsid w:val="00BF5391"/>
    <w:rsid w:val="00C02F3C"/>
    <w:rsid w:val="00C03758"/>
    <w:rsid w:val="00C06D69"/>
    <w:rsid w:val="00C10781"/>
    <w:rsid w:val="00C1147A"/>
    <w:rsid w:val="00C11888"/>
    <w:rsid w:val="00C123C9"/>
    <w:rsid w:val="00C2222F"/>
    <w:rsid w:val="00C22D77"/>
    <w:rsid w:val="00C312C8"/>
    <w:rsid w:val="00C342E7"/>
    <w:rsid w:val="00C36D70"/>
    <w:rsid w:val="00C40227"/>
    <w:rsid w:val="00C40A34"/>
    <w:rsid w:val="00C42F43"/>
    <w:rsid w:val="00C54A16"/>
    <w:rsid w:val="00C56D0D"/>
    <w:rsid w:val="00C60EC0"/>
    <w:rsid w:val="00C62D78"/>
    <w:rsid w:val="00C70225"/>
    <w:rsid w:val="00C706A4"/>
    <w:rsid w:val="00C71421"/>
    <w:rsid w:val="00C72B54"/>
    <w:rsid w:val="00C73335"/>
    <w:rsid w:val="00C76107"/>
    <w:rsid w:val="00C83789"/>
    <w:rsid w:val="00C84A32"/>
    <w:rsid w:val="00C85EF9"/>
    <w:rsid w:val="00C90E20"/>
    <w:rsid w:val="00C93637"/>
    <w:rsid w:val="00C95ABD"/>
    <w:rsid w:val="00CA1A09"/>
    <w:rsid w:val="00CA34BD"/>
    <w:rsid w:val="00CA7F99"/>
    <w:rsid w:val="00CB0E8D"/>
    <w:rsid w:val="00CB3C4B"/>
    <w:rsid w:val="00CB6340"/>
    <w:rsid w:val="00CC1908"/>
    <w:rsid w:val="00CC2787"/>
    <w:rsid w:val="00CC2D3A"/>
    <w:rsid w:val="00CC2E7E"/>
    <w:rsid w:val="00CD0341"/>
    <w:rsid w:val="00CD0C2E"/>
    <w:rsid w:val="00CD1AF0"/>
    <w:rsid w:val="00CD1C57"/>
    <w:rsid w:val="00CD632C"/>
    <w:rsid w:val="00CE068E"/>
    <w:rsid w:val="00CF2F3A"/>
    <w:rsid w:val="00D02EE0"/>
    <w:rsid w:val="00D17CFD"/>
    <w:rsid w:val="00D20DE7"/>
    <w:rsid w:val="00D24E91"/>
    <w:rsid w:val="00D25098"/>
    <w:rsid w:val="00D30C09"/>
    <w:rsid w:val="00D334F1"/>
    <w:rsid w:val="00D351CE"/>
    <w:rsid w:val="00D35CF5"/>
    <w:rsid w:val="00D3702A"/>
    <w:rsid w:val="00D44374"/>
    <w:rsid w:val="00D820DC"/>
    <w:rsid w:val="00D90699"/>
    <w:rsid w:val="00D91CE6"/>
    <w:rsid w:val="00D928E7"/>
    <w:rsid w:val="00DA13F7"/>
    <w:rsid w:val="00DB0FA7"/>
    <w:rsid w:val="00DB5A1F"/>
    <w:rsid w:val="00DB5EFF"/>
    <w:rsid w:val="00DB6492"/>
    <w:rsid w:val="00DC1C91"/>
    <w:rsid w:val="00DC3FE1"/>
    <w:rsid w:val="00DC4325"/>
    <w:rsid w:val="00DC4E59"/>
    <w:rsid w:val="00DC634B"/>
    <w:rsid w:val="00DD0603"/>
    <w:rsid w:val="00DD1981"/>
    <w:rsid w:val="00DE1B3C"/>
    <w:rsid w:val="00DE7E06"/>
    <w:rsid w:val="00DF1E28"/>
    <w:rsid w:val="00DF5A90"/>
    <w:rsid w:val="00E00E89"/>
    <w:rsid w:val="00E01F88"/>
    <w:rsid w:val="00E07475"/>
    <w:rsid w:val="00E132C9"/>
    <w:rsid w:val="00E144B5"/>
    <w:rsid w:val="00E16100"/>
    <w:rsid w:val="00E17988"/>
    <w:rsid w:val="00E24D2B"/>
    <w:rsid w:val="00E350B7"/>
    <w:rsid w:val="00E50D74"/>
    <w:rsid w:val="00E547A5"/>
    <w:rsid w:val="00E54F90"/>
    <w:rsid w:val="00E60348"/>
    <w:rsid w:val="00E61A96"/>
    <w:rsid w:val="00E71776"/>
    <w:rsid w:val="00E83EFF"/>
    <w:rsid w:val="00EA6ED6"/>
    <w:rsid w:val="00EB181C"/>
    <w:rsid w:val="00EC0DBC"/>
    <w:rsid w:val="00EC1780"/>
    <w:rsid w:val="00EC1CCF"/>
    <w:rsid w:val="00EC1DC8"/>
    <w:rsid w:val="00ED1E7D"/>
    <w:rsid w:val="00EE6B38"/>
    <w:rsid w:val="00EF24D6"/>
    <w:rsid w:val="00EF7C28"/>
    <w:rsid w:val="00F0073B"/>
    <w:rsid w:val="00F17439"/>
    <w:rsid w:val="00F20BAA"/>
    <w:rsid w:val="00F20F89"/>
    <w:rsid w:val="00F26285"/>
    <w:rsid w:val="00F35FB4"/>
    <w:rsid w:val="00F411DF"/>
    <w:rsid w:val="00F42EC0"/>
    <w:rsid w:val="00F45997"/>
    <w:rsid w:val="00F46C8B"/>
    <w:rsid w:val="00F528B0"/>
    <w:rsid w:val="00F52C00"/>
    <w:rsid w:val="00F55989"/>
    <w:rsid w:val="00F563B3"/>
    <w:rsid w:val="00F72288"/>
    <w:rsid w:val="00F774DD"/>
    <w:rsid w:val="00F819E9"/>
    <w:rsid w:val="00F822D6"/>
    <w:rsid w:val="00F8369A"/>
    <w:rsid w:val="00F85C44"/>
    <w:rsid w:val="00F93149"/>
    <w:rsid w:val="00F93F3F"/>
    <w:rsid w:val="00F95900"/>
    <w:rsid w:val="00F9627B"/>
    <w:rsid w:val="00F9759E"/>
    <w:rsid w:val="00FA0D67"/>
    <w:rsid w:val="00FA10C0"/>
    <w:rsid w:val="00FA5C58"/>
    <w:rsid w:val="00FB1B9A"/>
    <w:rsid w:val="00FB6B67"/>
    <w:rsid w:val="00FC515C"/>
    <w:rsid w:val="00FC6E49"/>
    <w:rsid w:val="00FE2509"/>
    <w:rsid w:val="00FF4DE7"/>
    <w:rsid w:val="00FF5F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E695A"/>
  <w15:chartTrackingRefBased/>
  <w15:docId w15:val="{A0EA80B3-480D-4C50-A376-AF3C69C7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A90"/>
    <w:pPr>
      <w:spacing w:after="120"/>
    </w:pPr>
    <w:rPr>
      <w:rFonts w:ascii="Trebuchet MS" w:hAnsi="Trebuchet MS"/>
    </w:rPr>
  </w:style>
  <w:style w:type="paragraph" w:styleId="berschrift1">
    <w:name w:val="heading 1"/>
    <w:aliases w:val="Ü1"/>
    <w:basedOn w:val="Standard"/>
    <w:next w:val="Standard"/>
    <w:link w:val="berschrift1Zchn"/>
    <w:uiPriority w:val="9"/>
    <w:qFormat/>
    <w:rsid w:val="000C6AF0"/>
    <w:pPr>
      <w:keepNext/>
      <w:keepLines/>
      <w:spacing w:before="240" w:line="360" w:lineRule="auto"/>
      <w:outlineLvl w:val="0"/>
    </w:pPr>
    <w:rPr>
      <w:rFonts w:eastAsiaTheme="majorEastAsia" w:cstheme="majorBidi"/>
      <w:color w:val="757575" w:themeColor="text2"/>
      <w:sz w:val="40"/>
      <w:szCs w:val="40"/>
    </w:rPr>
  </w:style>
  <w:style w:type="paragraph" w:styleId="berschrift2">
    <w:name w:val="heading 2"/>
    <w:aliases w:val="Ü2"/>
    <w:basedOn w:val="Standard"/>
    <w:next w:val="Standard"/>
    <w:link w:val="berschrift2Zchn"/>
    <w:uiPriority w:val="10"/>
    <w:qFormat/>
    <w:rsid w:val="000C6AF0"/>
    <w:pPr>
      <w:keepNext/>
      <w:keepLines/>
      <w:spacing w:before="240" w:after="0" w:line="360" w:lineRule="auto"/>
      <w:outlineLvl w:val="1"/>
    </w:pPr>
    <w:rPr>
      <w:rFonts w:eastAsiaTheme="majorEastAsia" w:cstheme="majorBidi"/>
      <w:color w:val="757575" w:themeColor="text2"/>
      <w:sz w:val="32"/>
      <w:szCs w:val="32"/>
    </w:rPr>
  </w:style>
  <w:style w:type="paragraph" w:styleId="berschrift3">
    <w:name w:val="heading 3"/>
    <w:aliases w:val="Ü3"/>
    <w:basedOn w:val="Standard"/>
    <w:next w:val="Standard"/>
    <w:link w:val="berschrift3Zchn"/>
    <w:uiPriority w:val="11"/>
    <w:qFormat/>
    <w:rsid w:val="000C6AF0"/>
    <w:pPr>
      <w:keepNext/>
      <w:keepLines/>
      <w:spacing w:before="40" w:after="0" w:line="360" w:lineRule="auto"/>
      <w:outlineLvl w:val="2"/>
    </w:pPr>
    <w:rPr>
      <w:rFonts w:eastAsiaTheme="majorEastAsia" w:cstheme="majorBidi"/>
      <w:color w:val="757575" w:themeColor="text2"/>
      <w:sz w:val="28"/>
      <w:szCs w:val="28"/>
    </w:rPr>
  </w:style>
  <w:style w:type="paragraph" w:styleId="berschrift4">
    <w:name w:val="heading 4"/>
    <w:aliases w:val="Ü4"/>
    <w:basedOn w:val="Standard"/>
    <w:next w:val="Standard"/>
    <w:link w:val="berschrift4Zchn"/>
    <w:uiPriority w:val="12"/>
    <w:qFormat/>
    <w:rsid w:val="000C6AF0"/>
    <w:pPr>
      <w:keepNext/>
      <w:keepLines/>
      <w:spacing w:before="40" w:after="0" w:line="276" w:lineRule="auto"/>
      <w:outlineLvl w:val="3"/>
    </w:pPr>
    <w:rPr>
      <w:rFonts w:eastAsiaTheme="majorEastAsia" w:cstheme="majorBidi"/>
      <w:color w:val="757575" w:themeColor="text2"/>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94F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4FD3"/>
  </w:style>
  <w:style w:type="paragraph" w:styleId="Fuzeile">
    <w:name w:val="footer"/>
    <w:basedOn w:val="Standard"/>
    <w:link w:val="FuzeileZchn"/>
    <w:uiPriority w:val="99"/>
    <w:unhideWhenUsed/>
    <w:rsid w:val="00994F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4FD3"/>
  </w:style>
  <w:style w:type="character" w:styleId="Platzhaltertext">
    <w:name w:val="Placeholder Text"/>
    <w:basedOn w:val="Absatz-Standardschriftart"/>
    <w:uiPriority w:val="99"/>
    <w:semiHidden/>
    <w:rsid w:val="00994FD3"/>
    <w:rPr>
      <w:color w:val="808080"/>
    </w:rPr>
  </w:style>
  <w:style w:type="paragraph" w:styleId="Titel">
    <w:name w:val="Title"/>
    <w:basedOn w:val="Standard"/>
    <w:next w:val="Standard"/>
    <w:link w:val="TitelZchn"/>
    <w:uiPriority w:val="1"/>
    <w:qFormat/>
    <w:rsid w:val="001311B5"/>
    <w:pPr>
      <w:spacing w:after="0" w:line="240" w:lineRule="auto"/>
      <w:contextualSpacing/>
    </w:pPr>
    <w:rPr>
      <w:rFonts w:eastAsiaTheme="majorEastAsia" w:cstheme="majorBidi"/>
      <w:color w:val="757575" w:themeColor="text2"/>
      <w:spacing w:val="-10"/>
      <w:kern w:val="28"/>
      <w:sz w:val="96"/>
      <w:szCs w:val="96"/>
    </w:rPr>
  </w:style>
  <w:style w:type="character" w:customStyle="1" w:styleId="TitelZchn">
    <w:name w:val="Titel Zchn"/>
    <w:basedOn w:val="Absatz-Standardschriftart"/>
    <w:link w:val="Titel"/>
    <w:uiPriority w:val="1"/>
    <w:rsid w:val="001311B5"/>
    <w:rPr>
      <w:rFonts w:ascii="Trebuchet MS" w:eastAsiaTheme="majorEastAsia" w:hAnsi="Trebuchet MS" w:cstheme="majorBidi"/>
      <w:color w:val="757575" w:themeColor="text2"/>
      <w:spacing w:val="-10"/>
      <w:kern w:val="28"/>
      <w:sz w:val="96"/>
      <w:szCs w:val="96"/>
    </w:rPr>
  </w:style>
  <w:style w:type="character" w:customStyle="1" w:styleId="berschrift1Zchn">
    <w:name w:val="Überschrift 1 Zchn"/>
    <w:aliases w:val="Ü1 Zchn"/>
    <w:basedOn w:val="Absatz-Standardschriftart"/>
    <w:link w:val="berschrift1"/>
    <w:uiPriority w:val="9"/>
    <w:rsid w:val="000C6AF0"/>
    <w:rPr>
      <w:rFonts w:ascii="Trebuchet MS" w:eastAsiaTheme="majorEastAsia" w:hAnsi="Trebuchet MS" w:cstheme="majorBidi"/>
      <w:color w:val="757575" w:themeColor="text2"/>
      <w:sz w:val="40"/>
      <w:szCs w:val="40"/>
    </w:rPr>
  </w:style>
  <w:style w:type="character" w:customStyle="1" w:styleId="berschrift2Zchn">
    <w:name w:val="Überschrift 2 Zchn"/>
    <w:aliases w:val="Ü2 Zchn"/>
    <w:basedOn w:val="Absatz-Standardschriftart"/>
    <w:link w:val="berschrift2"/>
    <w:uiPriority w:val="10"/>
    <w:rsid w:val="0090749F"/>
    <w:rPr>
      <w:rFonts w:ascii="Trebuchet MS" w:eastAsiaTheme="majorEastAsia" w:hAnsi="Trebuchet MS" w:cstheme="majorBidi"/>
      <w:color w:val="757575" w:themeColor="text2"/>
      <w:sz w:val="32"/>
      <w:szCs w:val="32"/>
    </w:rPr>
  </w:style>
  <w:style w:type="character" w:customStyle="1" w:styleId="berschrift3Zchn">
    <w:name w:val="Überschrift 3 Zchn"/>
    <w:aliases w:val="Ü3 Zchn"/>
    <w:basedOn w:val="Absatz-Standardschriftart"/>
    <w:link w:val="berschrift3"/>
    <w:uiPriority w:val="11"/>
    <w:rsid w:val="0090749F"/>
    <w:rPr>
      <w:rFonts w:ascii="Trebuchet MS" w:eastAsiaTheme="majorEastAsia" w:hAnsi="Trebuchet MS" w:cstheme="majorBidi"/>
      <w:color w:val="757575" w:themeColor="text2"/>
      <w:sz w:val="28"/>
      <w:szCs w:val="28"/>
    </w:rPr>
  </w:style>
  <w:style w:type="character" w:customStyle="1" w:styleId="berschrift4Zchn">
    <w:name w:val="Überschrift 4 Zchn"/>
    <w:aliases w:val="Ü4 Zchn"/>
    <w:basedOn w:val="Absatz-Standardschriftart"/>
    <w:link w:val="berschrift4"/>
    <w:uiPriority w:val="12"/>
    <w:rsid w:val="0090749F"/>
    <w:rPr>
      <w:rFonts w:ascii="Trebuchet MS" w:eastAsiaTheme="majorEastAsia" w:hAnsi="Trebuchet MS" w:cstheme="majorBidi"/>
      <w:color w:val="757575" w:themeColor="text2"/>
      <w:sz w:val="24"/>
      <w:szCs w:val="24"/>
    </w:rPr>
  </w:style>
  <w:style w:type="paragraph" w:styleId="Untertitel">
    <w:name w:val="Subtitle"/>
    <w:basedOn w:val="Standard"/>
    <w:next w:val="Standard"/>
    <w:link w:val="UntertitelZchn"/>
    <w:uiPriority w:val="2"/>
    <w:qFormat/>
    <w:rsid w:val="001311B5"/>
    <w:pPr>
      <w:numPr>
        <w:ilvl w:val="1"/>
      </w:numPr>
    </w:pPr>
    <w:rPr>
      <w:rFonts w:eastAsiaTheme="minorEastAsia"/>
      <w:color w:val="C4C4C4" w:themeColor="accent6"/>
      <w:spacing w:val="15"/>
      <w:sz w:val="48"/>
      <w:szCs w:val="48"/>
    </w:rPr>
  </w:style>
  <w:style w:type="character" w:customStyle="1" w:styleId="UntertitelZchn">
    <w:name w:val="Untertitel Zchn"/>
    <w:basedOn w:val="Absatz-Standardschriftart"/>
    <w:link w:val="Untertitel"/>
    <w:uiPriority w:val="2"/>
    <w:rsid w:val="001311B5"/>
    <w:rPr>
      <w:rFonts w:ascii="Trebuchet MS" w:eastAsiaTheme="minorEastAsia" w:hAnsi="Trebuchet MS"/>
      <w:color w:val="C4C4C4" w:themeColor="accent6"/>
      <w:spacing w:val="15"/>
      <w:sz w:val="48"/>
      <w:szCs w:val="48"/>
    </w:rPr>
  </w:style>
  <w:style w:type="character" w:styleId="SchwacheHervorhebung">
    <w:name w:val="Subtle Emphasis"/>
    <w:basedOn w:val="Absatz-Standardschriftart"/>
    <w:uiPriority w:val="99"/>
    <w:semiHidden/>
    <w:rsid w:val="009F401B"/>
    <w:rPr>
      <w:i/>
      <w:iCs/>
      <w:color w:val="404040" w:themeColor="text1" w:themeTint="BF"/>
    </w:rPr>
  </w:style>
  <w:style w:type="character" w:styleId="Hervorhebung">
    <w:name w:val="Emphasis"/>
    <w:basedOn w:val="Absatz-Standardschriftart"/>
    <w:uiPriority w:val="99"/>
    <w:semiHidden/>
    <w:rsid w:val="009F401B"/>
    <w:rPr>
      <w:i/>
      <w:iCs/>
    </w:rPr>
  </w:style>
  <w:style w:type="paragraph" w:customStyle="1" w:styleId="1num">
    <w:name w:val="Ü1 num."/>
    <w:basedOn w:val="berschrift1"/>
    <w:next w:val="Standard"/>
    <w:uiPriority w:val="4"/>
    <w:qFormat/>
    <w:rsid w:val="00B76A0D"/>
    <w:pPr>
      <w:keepNext w:val="0"/>
      <w:keepLines w:val="0"/>
      <w:numPr>
        <w:numId w:val="2"/>
      </w:numPr>
      <w:ind w:left="360"/>
    </w:pPr>
  </w:style>
  <w:style w:type="paragraph" w:customStyle="1" w:styleId="2num">
    <w:name w:val="Ü2 num."/>
    <w:basedOn w:val="berschrift2"/>
    <w:next w:val="Standard"/>
    <w:uiPriority w:val="5"/>
    <w:qFormat/>
    <w:rsid w:val="00B76A0D"/>
    <w:pPr>
      <w:keepNext w:val="0"/>
      <w:keepLines w:val="0"/>
      <w:numPr>
        <w:ilvl w:val="1"/>
        <w:numId w:val="2"/>
      </w:numPr>
    </w:pPr>
  </w:style>
  <w:style w:type="paragraph" w:customStyle="1" w:styleId="3num">
    <w:name w:val="Ü3 num."/>
    <w:basedOn w:val="berschrift3"/>
    <w:next w:val="Standard"/>
    <w:uiPriority w:val="6"/>
    <w:qFormat/>
    <w:rsid w:val="00B76A0D"/>
    <w:pPr>
      <w:keepNext w:val="0"/>
      <w:keepLines w:val="0"/>
      <w:numPr>
        <w:ilvl w:val="2"/>
        <w:numId w:val="2"/>
      </w:numPr>
    </w:pPr>
  </w:style>
  <w:style w:type="paragraph" w:customStyle="1" w:styleId="4num">
    <w:name w:val="Ü4 num."/>
    <w:basedOn w:val="3num"/>
    <w:next w:val="Standard"/>
    <w:uiPriority w:val="7"/>
    <w:qFormat/>
    <w:rsid w:val="00D25098"/>
    <w:pPr>
      <w:numPr>
        <w:ilvl w:val="3"/>
        <w:numId w:val="1"/>
      </w:numPr>
    </w:pPr>
    <w:rPr>
      <w:sz w:val="24"/>
    </w:rPr>
  </w:style>
  <w:style w:type="paragraph" w:styleId="Listenabsatz">
    <w:name w:val="List Paragraph"/>
    <w:basedOn w:val="Standard"/>
    <w:uiPriority w:val="34"/>
    <w:qFormat/>
    <w:rsid w:val="000C6AF0"/>
    <w:pPr>
      <w:ind w:left="720"/>
      <w:contextualSpacing/>
    </w:pPr>
  </w:style>
  <w:style w:type="character" w:styleId="IntensiveHervorhebung">
    <w:name w:val="Intense Emphasis"/>
    <w:aliases w:val="Hervorheben"/>
    <w:basedOn w:val="Absatz-Standardschriftart"/>
    <w:uiPriority w:val="21"/>
    <w:qFormat/>
    <w:rsid w:val="0090749F"/>
    <w:rPr>
      <w:i/>
      <w:iCs/>
      <w:color w:val="2185C5" w:themeColor="accent5"/>
    </w:rPr>
  </w:style>
  <w:style w:type="paragraph" w:styleId="Zitat">
    <w:name w:val="Quote"/>
    <w:basedOn w:val="Standard"/>
    <w:next w:val="Standard"/>
    <w:link w:val="ZitatZchn"/>
    <w:uiPriority w:val="29"/>
    <w:qFormat/>
    <w:rsid w:val="0090749F"/>
    <w:pPr>
      <w:spacing w:before="200" w:after="160"/>
      <w:ind w:left="864" w:right="864"/>
      <w:jc w:val="center"/>
    </w:pPr>
    <w:rPr>
      <w:i/>
      <w:iCs/>
      <w:color w:val="FF5849" w:themeColor="accent4"/>
    </w:rPr>
  </w:style>
  <w:style w:type="character" w:customStyle="1" w:styleId="ZitatZchn">
    <w:name w:val="Zitat Zchn"/>
    <w:basedOn w:val="Absatz-Standardschriftart"/>
    <w:link w:val="Zitat"/>
    <w:uiPriority w:val="29"/>
    <w:rsid w:val="0090749F"/>
    <w:rPr>
      <w:rFonts w:ascii="Trebuchet MS" w:hAnsi="Trebuchet MS"/>
      <w:i/>
      <w:iCs/>
      <w:color w:val="FF5849" w:themeColor="accent4"/>
    </w:rPr>
  </w:style>
  <w:style w:type="paragraph" w:styleId="IntensivesZitat">
    <w:name w:val="Intense Quote"/>
    <w:basedOn w:val="Standard"/>
    <w:next w:val="Standard"/>
    <w:link w:val="IntensivesZitatZchn"/>
    <w:uiPriority w:val="99"/>
    <w:semiHidden/>
    <w:rsid w:val="0090749F"/>
    <w:pPr>
      <w:pBdr>
        <w:top w:val="single" w:sz="4" w:space="10" w:color="7ECEFD" w:themeColor="accent1"/>
        <w:bottom w:val="single" w:sz="4" w:space="10" w:color="7ECEFD" w:themeColor="accent1"/>
      </w:pBdr>
      <w:spacing w:before="360" w:after="360"/>
      <w:ind w:left="864" w:right="864"/>
      <w:jc w:val="center"/>
    </w:pPr>
    <w:rPr>
      <w:i/>
      <w:iCs/>
      <w:color w:val="7ECEFD" w:themeColor="accent1"/>
    </w:rPr>
  </w:style>
  <w:style w:type="character" w:customStyle="1" w:styleId="IntensivesZitatZchn">
    <w:name w:val="Intensives Zitat Zchn"/>
    <w:basedOn w:val="Absatz-Standardschriftart"/>
    <w:link w:val="IntensivesZitat"/>
    <w:uiPriority w:val="99"/>
    <w:semiHidden/>
    <w:rsid w:val="0090749F"/>
    <w:rPr>
      <w:rFonts w:ascii="Trebuchet MS" w:hAnsi="Trebuchet MS"/>
      <w:i/>
      <w:iCs/>
      <w:color w:val="7ECEFD" w:themeColor="accent1"/>
    </w:rPr>
  </w:style>
  <w:style w:type="character" w:styleId="SchwacherVerweis">
    <w:name w:val="Subtle Reference"/>
    <w:basedOn w:val="Absatz-Standardschriftart"/>
    <w:uiPriority w:val="99"/>
    <w:semiHidden/>
    <w:qFormat/>
    <w:rsid w:val="0090749F"/>
    <w:rPr>
      <w:smallCaps/>
      <w:color w:val="5A5A5A" w:themeColor="text1" w:themeTint="A5"/>
    </w:rPr>
  </w:style>
  <w:style w:type="character" w:styleId="IntensiverVerweis">
    <w:name w:val="Intense Reference"/>
    <w:basedOn w:val="Absatz-Standardschriftart"/>
    <w:uiPriority w:val="32"/>
    <w:qFormat/>
    <w:rsid w:val="0090749F"/>
    <w:rPr>
      <w:b/>
      <w:bCs/>
      <w:smallCaps/>
      <w:color w:val="5BFF48"/>
      <w:spacing w:val="5"/>
    </w:rPr>
  </w:style>
  <w:style w:type="paragraph" w:styleId="Inhaltsverzeichnisberschrift">
    <w:name w:val="TOC Heading"/>
    <w:basedOn w:val="berschrift1"/>
    <w:next w:val="Standard"/>
    <w:uiPriority w:val="39"/>
    <w:unhideWhenUsed/>
    <w:qFormat/>
    <w:rsid w:val="009B3FD6"/>
    <w:pPr>
      <w:spacing w:after="0" w:line="259" w:lineRule="auto"/>
      <w:outlineLvl w:val="9"/>
    </w:pPr>
    <w:rPr>
      <w:rFonts w:asciiTheme="majorHAnsi" w:hAnsiTheme="majorHAnsi"/>
      <w:color w:val="20A9FB" w:themeColor="accent1" w:themeShade="BF"/>
      <w:sz w:val="32"/>
      <w:szCs w:val="32"/>
      <w:lang w:eastAsia="de-DE"/>
    </w:rPr>
  </w:style>
  <w:style w:type="paragraph" w:styleId="Sprechblasentext">
    <w:name w:val="Balloon Text"/>
    <w:basedOn w:val="Standard"/>
    <w:link w:val="SprechblasentextZchn"/>
    <w:uiPriority w:val="99"/>
    <w:semiHidden/>
    <w:unhideWhenUsed/>
    <w:rsid w:val="00796A9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6A95"/>
    <w:rPr>
      <w:rFonts w:ascii="Segoe UI" w:hAnsi="Segoe UI" w:cs="Segoe UI"/>
      <w:sz w:val="18"/>
      <w:szCs w:val="18"/>
    </w:rPr>
  </w:style>
  <w:style w:type="paragraph" w:styleId="Verzeichnis1">
    <w:name w:val="toc 1"/>
    <w:basedOn w:val="Standard"/>
    <w:next w:val="Standard"/>
    <w:autoRedefine/>
    <w:uiPriority w:val="39"/>
    <w:unhideWhenUsed/>
    <w:rsid w:val="00317886"/>
    <w:pPr>
      <w:spacing w:after="100"/>
    </w:pPr>
  </w:style>
  <w:style w:type="character" w:styleId="Hyperlink">
    <w:name w:val="Hyperlink"/>
    <w:basedOn w:val="Absatz-Standardschriftart"/>
    <w:uiPriority w:val="99"/>
    <w:unhideWhenUsed/>
    <w:rsid w:val="00317886"/>
    <w:rPr>
      <w:color w:val="FF9715" w:themeColor="hyperlink"/>
      <w:u w:val="single"/>
    </w:rPr>
  </w:style>
  <w:style w:type="character" w:styleId="Buchtitel">
    <w:name w:val="Book Title"/>
    <w:basedOn w:val="Absatz-Standardschriftart"/>
    <w:uiPriority w:val="99"/>
    <w:qFormat/>
    <w:rsid w:val="00AC084A"/>
    <w:rPr>
      <w:b/>
      <w:bCs/>
      <w:i/>
      <w:iCs/>
      <w:spacing w:val="5"/>
    </w:rPr>
  </w:style>
  <w:style w:type="paragraph" w:styleId="Verzeichnis2">
    <w:name w:val="toc 2"/>
    <w:basedOn w:val="Standard"/>
    <w:next w:val="Standard"/>
    <w:autoRedefine/>
    <w:uiPriority w:val="39"/>
    <w:unhideWhenUsed/>
    <w:rsid w:val="0022735F"/>
    <w:pPr>
      <w:spacing w:after="100"/>
      <w:ind w:left="220"/>
    </w:pPr>
  </w:style>
  <w:style w:type="paragraph" w:styleId="Verzeichnis3">
    <w:name w:val="toc 3"/>
    <w:basedOn w:val="Standard"/>
    <w:next w:val="Standard"/>
    <w:autoRedefine/>
    <w:uiPriority w:val="39"/>
    <w:unhideWhenUsed/>
    <w:rsid w:val="0022735F"/>
    <w:pPr>
      <w:spacing w:after="100"/>
      <w:ind w:left="440"/>
    </w:pPr>
  </w:style>
  <w:style w:type="paragraph" w:styleId="Beschriftung">
    <w:name w:val="caption"/>
    <w:basedOn w:val="Standard"/>
    <w:next w:val="Standard"/>
    <w:uiPriority w:val="35"/>
    <w:unhideWhenUsed/>
    <w:qFormat/>
    <w:rsid w:val="001D0345"/>
    <w:pPr>
      <w:spacing w:after="200" w:line="240" w:lineRule="auto"/>
    </w:pPr>
    <w:rPr>
      <w:i/>
      <w:iCs/>
      <w:color w:val="757575" w:themeColor="text2"/>
      <w:sz w:val="18"/>
      <w:szCs w:val="18"/>
    </w:rPr>
  </w:style>
  <w:style w:type="paragraph" w:styleId="Abbildungsverzeichnis">
    <w:name w:val="table of figures"/>
    <w:basedOn w:val="Standard"/>
    <w:next w:val="Standard"/>
    <w:uiPriority w:val="99"/>
    <w:unhideWhenUsed/>
    <w:rsid w:val="007C5A73"/>
    <w:pPr>
      <w:spacing w:after="0"/>
    </w:pPr>
  </w:style>
  <w:style w:type="table" w:styleId="Tabellenraster">
    <w:name w:val="Table Grid"/>
    <w:basedOn w:val="NormaleTabelle"/>
    <w:uiPriority w:val="39"/>
    <w:rsid w:val="00FF5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D20DE7"/>
    <w:rPr>
      <w:sz w:val="16"/>
      <w:szCs w:val="16"/>
    </w:rPr>
  </w:style>
  <w:style w:type="paragraph" w:styleId="Kommentartext">
    <w:name w:val="annotation text"/>
    <w:basedOn w:val="Standard"/>
    <w:link w:val="KommentartextZchn"/>
    <w:uiPriority w:val="99"/>
    <w:semiHidden/>
    <w:unhideWhenUsed/>
    <w:rsid w:val="00D20D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20DE7"/>
    <w:rPr>
      <w:rFonts w:ascii="Trebuchet MS" w:hAnsi="Trebuchet MS"/>
      <w:sz w:val="20"/>
      <w:szCs w:val="20"/>
    </w:rPr>
  </w:style>
  <w:style w:type="paragraph" w:styleId="Kommentarthema">
    <w:name w:val="annotation subject"/>
    <w:basedOn w:val="Kommentartext"/>
    <w:next w:val="Kommentartext"/>
    <w:link w:val="KommentarthemaZchn"/>
    <w:uiPriority w:val="99"/>
    <w:semiHidden/>
    <w:unhideWhenUsed/>
    <w:rsid w:val="00D20DE7"/>
    <w:rPr>
      <w:b/>
      <w:bCs/>
    </w:rPr>
  </w:style>
  <w:style w:type="character" w:customStyle="1" w:styleId="KommentarthemaZchn">
    <w:name w:val="Kommentarthema Zchn"/>
    <w:basedOn w:val="KommentartextZchn"/>
    <w:link w:val="Kommentarthema"/>
    <w:uiPriority w:val="99"/>
    <w:semiHidden/>
    <w:rsid w:val="00D20DE7"/>
    <w:rPr>
      <w:rFonts w:ascii="Trebuchet MS" w:hAnsi="Trebuchet MS"/>
      <w:b/>
      <w:bCs/>
      <w:sz w:val="20"/>
      <w:szCs w:val="20"/>
    </w:rPr>
  </w:style>
  <w:style w:type="character" w:styleId="NichtaufgelsteErwhnung">
    <w:name w:val="Unresolved Mention"/>
    <w:basedOn w:val="Absatz-Standardschriftart"/>
    <w:uiPriority w:val="99"/>
    <w:semiHidden/>
    <w:unhideWhenUsed/>
    <w:rsid w:val="00675722"/>
    <w:rPr>
      <w:color w:val="605E5C"/>
      <w:shd w:val="clear" w:color="auto" w:fill="E1DFDD"/>
    </w:rPr>
  </w:style>
  <w:style w:type="character" w:styleId="BesuchterLink">
    <w:name w:val="FollowedHyperlink"/>
    <w:basedOn w:val="Absatz-Standardschriftart"/>
    <w:uiPriority w:val="99"/>
    <w:semiHidden/>
    <w:unhideWhenUsed/>
    <w:rsid w:val="007D4986"/>
    <w:rPr>
      <w:color w:val="75757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05678">
      <w:bodyDiv w:val="1"/>
      <w:marLeft w:val="0"/>
      <w:marRight w:val="0"/>
      <w:marTop w:val="0"/>
      <w:marBottom w:val="0"/>
      <w:divBdr>
        <w:top w:val="none" w:sz="0" w:space="0" w:color="auto"/>
        <w:left w:val="none" w:sz="0" w:space="0" w:color="auto"/>
        <w:bottom w:val="none" w:sz="0" w:space="0" w:color="auto"/>
        <w:right w:val="none" w:sz="0" w:space="0" w:color="auto"/>
      </w:divBdr>
    </w:div>
    <w:div w:id="14690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utodesk.de/products/dwg" TargetMode="External"/><Relationship Id="rId21" Type="http://schemas.openxmlformats.org/officeDocument/2006/relationships/hyperlink" Target="https://www.heise.de/download/product/papdesigner-51889" TargetMode="External"/><Relationship Id="rId42" Type="http://schemas.openxmlformats.org/officeDocument/2006/relationships/hyperlink" Target="https://rs.krieger-blog.de/Sortierscheibe.html" TargetMode="External"/><Relationship Id="rId47" Type="http://schemas.openxmlformats.org/officeDocument/2006/relationships/hyperlink" Target="https://rs.krieger-blog.de/Sperrscheibe.html" TargetMode="External"/><Relationship Id="rId63" Type="http://schemas.openxmlformats.org/officeDocument/2006/relationships/image" Target="media/image10.jpeg"/><Relationship Id="rId6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prnt.sc/" TargetMode="External"/><Relationship Id="rId11" Type="http://schemas.openxmlformats.org/officeDocument/2006/relationships/hyperlink" Target="file:///C:\Users\Julian\Documents\GitHub\color_sorting_machine\Dokumentation\Dokumentation.docx" TargetMode="External"/><Relationship Id="rId24" Type="http://schemas.openxmlformats.org/officeDocument/2006/relationships/hyperlink" Target="https://github.com/" TargetMode="External"/><Relationship Id="rId32" Type="http://schemas.openxmlformats.org/officeDocument/2006/relationships/hyperlink" Target="https://www.arduino.cc/en/main/software" TargetMode="External"/><Relationship Id="rId37" Type="http://schemas.openxmlformats.org/officeDocument/2006/relationships/hyperlink" Target="https://rs.krieger-blog.de/Gestell.html" TargetMode="External"/><Relationship Id="rId40" Type="http://schemas.openxmlformats.org/officeDocument/2006/relationships/hyperlink" Target="https://www.youtube.com/watch?v=aMCSTyTmY-k" TargetMode="External"/><Relationship Id="rId45" Type="http://schemas.openxmlformats.org/officeDocument/2006/relationships/hyperlink" Target="https://www.youtube.com/watch?v=wi2LKV1NE64" TargetMode="External"/><Relationship Id="rId53" Type="http://schemas.openxmlformats.org/officeDocument/2006/relationships/footer" Target="footer2.xml"/><Relationship Id="rId58" Type="http://schemas.openxmlformats.org/officeDocument/2006/relationships/comments" Target="comments.xml"/><Relationship Id="rId66"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image" Target="media/image8.jpeg"/><Relationship Id="rId19" Type="http://schemas.openxmlformats.org/officeDocument/2006/relationships/hyperlink" Target="https://rs.krieger-blog.de" TargetMode="External"/><Relationship Id="rId14" Type="http://schemas.openxmlformats.org/officeDocument/2006/relationships/hyperlink" Target="file:///C:\Users\Julian\Documents\GitHub\color_sorting_machine\Dokumentation\Dokumentation.docx" TargetMode="External"/><Relationship Id="rId22" Type="http://schemas.openxmlformats.org/officeDocument/2006/relationships/hyperlink" Target="https://fritzing.org/home/" TargetMode="External"/><Relationship Id="rId27" Type="http://schemas.openxmlformats.org/officeDocument/2006/relationships/hyperlink" Target="https://www.blender.org/" TargetMode="External"/><Relationship Id="rId30" Type="http://schemas.openxmlformats.org/officeDocument/2006/relationships/hyperlink" Target="https://www.gimp.org/" TargetMode="External"/><Relationship Id="rId35" Type="http://schemas.openxmlformats.org/officeDocument/2006/relationships/hyperlink" Target="https://www.youtube.com/watch?v=jNPcI48agFU" TargetMode="External"/><Relationship Id="rId43" Type="http://schemas.openxmlformats.org/officeDocument/2006/relationships/hyperlink" Target="https://rs.krieger-blog.de/Sortierscheibe_erklaert.mp4" TargetMode="External"/><Relationship Id="rId48" Type="http://schemas.openxmlformats.org/officeDocument/2006/relationships/hyperlink" Target="https://rs.krieger-blog.de/Sperrscheibe_erklaert.mp4" TargetMode="External"/><Relationship Id="rId56" Type="http://schemas.openxmlformats.org/officeDocument/2006/relationships/footer" Target="footer3.xml"/><Relationship Id="rId64" Type="http://schemas.openxmlformats.org/officeDocument/2006/relationships/image" Target="media/image11.jpeg"/><Relationship Id="rId69"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rs.krieger-blog.de/Fritzing.html"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Julian\Documents\GitHub\color_sorting_machine\Dokumentation\Dokumentation.docx" TargetMode="External"/><Relationship Id="rId17" Type="http://schemas.openxmlformats.org/officeDocument/2006/relationships/hyperlink" Target="https://www.youtube.com/channel/UCjcg_hw3Gs3g1kqATvFJG8A" TargetMode="External"/><Relationship Id="rId25" Type="http://schemas.openxmlformats.org/officeDocument/2006/relationships/hyperlink" Target="https://desktop.github.com/" TargetMode="External"/><Relationship Id="rId33" Type="http://schemas.openxmlformats.org/officeDocument/2006/relationships/hyperlink" Target="https://atom.io/" TargetMode="External"/><Relationship Id="rId38" Type="http://schemas.openxmlformats.org/officeDocument/2006/relationships/hyperlink" Target="https://rs.krieger-blog.de/Gestell_erklaert.mp4" TargetMode="External"/><Relationship Id="rId46" Type="http://schemas.openxmlformats.org/officeDocument/2006/relationships/image" Target="media/image4.jpg"/><Relationship Id="rId59" Type="http://schemas.microsoft.com/office/2011/relationships/commentsExtended" Target="commentsExtended.xml"/><Relationship Id="rId67" Type="http://schemas.openxmlformats.org/officeDocument/2006/relationships/image" Target="media/image13.png"/><Relationship Id="rId20" Type="http://schemas.openxmlformats.org/officeDocument/2006/relationships/hyperlink" Target="https://products.office.com/de-de/word" TargetMode="External"/><Relationship Id="rId41" Type="http://schemas.openxmlformats.org/officeDocument/2006/relationships/image" Target="media/image3.jpg"/><Relationship Id="rId54" Type="http://schemas.openxmlformats.org/officeDocument/2006/relationships/hyperlink" Target="https://rs.krieger-blog.de/Fritzing.html" TargetMode="External"/><Relationship Id="rId62" Type="http://schemas.openxmlformats.org/officeDocument/2006/relationships/image" Target="media/image9.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projectlibre.de/" TargetMode="External"/><Relationship Id="rId28" Type="http://schemas.openxmlformats.org/officeDocument/2006/relationships/hyperlink" Target="https://www.vegascreativesoftware.com/de/vegas-pro/" TargetMode="External"/><Relationship Id="rId36" Type="http://schemas.openxmlformats.org/officeDocument/2006/relationships/image" Target="media/image2.jpg"/><Relationship Id="rId49" Type="http://schemas.openxmlformats.org/officeDocument/2006/relationships/hyperlink" Target="https://rs.krieger-blog.de/Sperrscheibe_erklaert.gif" TargetMode="External"/><Relationship Id="rId57" Type="http://schemas.openxmlformats.org/officeDocument/2006/relationships/image" Target="media/image7.png"/><Relationship Id="rId10" Type="http://schemas.openxmlformats.org/officeDocument/2006/relationships/hyperlink" Target="file:///C:\Users\Julian\Documents\GitHub\color_sorting_machine\Dokumentation\Dokumentation.docx" TargetMode="External"/><Relationship Id="rId31" Type="http://schemas.openxmlformats.org/officeDocument/2006/relationships/hyperlink" Target="https://www.adobe.com/de/products/photoshop.html" TargetMode="External"/><Relationship Id="rId44" Type="http://schemas.openxmlformats.org/officeDocument/2006/relationships/hyperlink" Target="https://rs.krieger-blog.de/Sortierscheibe_erklaert.gif" TargetMode="External"/><Relationship Id="rId52" Type="http://schemas.openxmlformats.org/officeDocument/2006/relationships/footer" Target="footer1.xml"/><Relationship Id="rId60" Type="http://schemas.microsoft.com/office/2016/09/relationships/commentsIds" Target="commentsIds.xml"/><Relationship Id="rId65" Type="http://schemas.openxmlformats.org/officeDocument/2006/relationships/footer" Target="foot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Julian\Documents\GitHub\color_sorting_machine\Dokumentation\Dokumentation.docx" TargetMode="External"/><Relationship Id="rId13" Type="http://schemas.openxmlformats.org/officeDocument/2006/relationships/hyperlink" Target="file:///C:\Users\Julian\Documents\GitHub\color_sorting_machine\Dokumentation\Dokumentation.docx" TargetMode="External"/><Relationship Id="rId18" Type="http://schemas.openxmlformats.org/officeDocument/2006/relationships/hyperlink" Target="https://github.com/KriegersBlog/color_sorting_machine" TargetMode="External"/><Relationship Id="rId39" Type="http://schemas.openxmlformats.org/officeDocument/2006/relationships/hyperlink" Target="https://rs.krieger-blog.de/Gestell_erklaert.gif" TargetMode="External"/><Relationship Id="rId34" Type="http://schemas.openxmlformats.org/officeDocument/2006/relationships/hyperlink" Target="https://rs.krieger-blog.de/" TargetMode="External"/><Relationship Id="rId50" Type="http://schemas.openxmlformats.org/officeDocument/2006/relationships/image" Target="media/image5.png"/><Relationship Id="rId55" Type="http://schemas.openxmlformats.org/officeDocument/2006/relationships/image" Target="media/image6.png"/><Relationship Id="rId7" Type="http://schemas.openxmlformats.org/officeDocument/2006/relationships/endnotes" Target="endnotes.xml"/><Relationship Id="rId7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Dropbox\IT%20Zeug\Design%20-%20Vorlagen\Univer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7C929C35084B929796B640D5885864"/>
        <w:category>
          <w:name w:val="Allgemein"/>
          <w:gallery w:val="placeholder"/>
        </w:category>
        <w:types>
          <w:type w:val="bbPlcHdr"/>
        </w:types>
        <w:behaviors>
          <w:behavior w:val="content"/>
        </w:behaviors>
        <w:guid w:val="{B68094C9-3A98-4B51-AE15-B9521B3D9AC3}"/>
      </w:docPartPr>
      <w:docPartBody>
        <w:p w:rsidR="003B6D8D" w:rsidRDefault="00B3019F" w:rsidP="00B3019F">
          <w:pPr>
            <w:pStyle w:val="E87C929C35084B929796B640D5885864"/>
          </w:pPr>
          <w:r w:rsidRPr="00A86B7C">
            <w:rPr>
              <w:rStyle w:val="Platzhaltertext"/>
            </w:rPr>
            <w:t>[Autor]</w:t>
          </w:r>
        </w:p>
      </w:docPartBody>
    </w:docPart>
    <w:docPart>
      <w:docPartPr>
        <w:name w:val="B4540DC2976740E5AC8C275941FA5EDF"/>
        <w:category>
          <w:name w:val="Allgemein"/>
          <w:gallery w:val="placeholder"/>
        </w:category>
        <w:types>
          <w:type w:val="bbPlcHdr"/>
        </w:types>
        <w:behaviors>
          <w:behavior w:val="content"/>
        </w:behaviors>
        <w:guid w:val="{989EF14E-B854-48DE-949A-A4D8119D445E}"/>
      </w:docPartPr>
      <w:docPartBody>
        <w:p w:rsidR="00FF56CB" w:rsidRDefault="003B6D8D" w:rsidP="003B6D8D">
          <w:pPr>
            <w:pStyle w:val="B4540DC2976740E5AC8C275941FA5EDF"/>
          </w:pPr>
          <w:r w:rsidRPr="001E0A6D">
            <w:rPr>
              <w:rStyle w:val="Platzhaltertext"/>
            </w:rPr>
            <w:t>[Titel]</w:t>
          </w:r>
        </w:p>
      </w:docPartBody>
    </w:docPart>
    <w:docPart>
      <w:docPartPr>
        <w:name w:val="31875495150F46AD9FD2E52EE135C76A"/>
        <w:category>
          <w:name w:val="Allgemein"/>
          <w:gallery w:val="placeholder"/>
        </w:category>
        <w:types>
          <w:type w:val="bbPlcHdr"/>
        </w:types>
        <w:behaviors>
          <w:behavior w:val="content"/>
        </w:behaviors>
        <w:guid w:val="{CC11F0EE-D0CD-46ED-A1DA-0C4A49988EDD}"/>
      </w:docPartPr>
      <w:docPartBody>
        <w:p w:rsidR="00FF56CB" w:rsidRDefault="003B6D8D" w:rsidP="003B6D8D">
          <w:pPr>
            <w:pStyle w:val="31875495150F46AD9FD2E52EE135C76A"/>
          </w:pPr>
          <w:r w:rsidRPr="001E0A6D">
            <w:rPr>
              <w:rStyle w:val="Platzhaltertext"/>
            </w:rPr>
            <w:t>[Titel]</w:t>
          </w:r>
        </w:p>
      </w:docPartBody>
    </w:docPart>
    <w:docPart>
      <w:docPartPr>
        <w:name w:val="71205F96A78946CFAC0C6B2929C2CA11"/>
        <w:category>
          <w:name w:val="Allgemein"/>
          <w:gallery w:val="placeholder"/>
        </w:category>
        <w:types>
          <w:type w:val="bbPlcHdr"/>
        </w:types>
        <w:behaviors>
          <w:behavior w:val="content"/>
        </w:behaviors>
        <w:guid w:val="{BA31B8E6-02B9-4C58-B616-E26F682501C8}"/>
      </w:docPartPr>
      <w:docPartBody>
        <w:p w:rsidR="002362E0" w:rsidRDefault="002362E0" w:rsidP="002362E0">
          <w:pPr>
            <w:pStyle w:val="71205F96A78946CFAC0C6B2929C2CA11"/>
          </w:pPr>
          <w:r w:rsidRPr="00A86B7C">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878"/>
    <w:rsid w:val="00040914"/>
    <w:rsid w:val="000A69D2"/>
    <w:rsid w:val="002362E0"/>
    <w:rsid w:val="002F140F"/>
    <w:rsid w:val="003054CC"/>
    <w:rsid w:val="003523A8"/>
    <w:rsid w:val="00396D4D"/>
    <w:rsid w:val="003A6B69"/>
    <w:rsid w:val="003B6D8D"/>
    <w:rsid w:val="003B7947"/>
    <w:rsid w:val="003C74B3"/>
    <w:rsid w:val="003C7795"/>
    <w:rsid w:val="00423008"/>
    <w:rsid w:val="00505006"/>
    <w:rsid w:val="00585DDF"/>
    <w:rsid w:val="005A0E16"/>
    <w:rsid w:val="005B5C0D"/>
    <w:rsid w:val="005D23A2"/>
    <w:rsid w:val="005F01FE"/>
    <w:rsid w:val="00835878"/>
    <w:rsid w:val="0089204F"/>
    <w:rsid w:val="00994C79"/>
    <w:rsid w:val="009C07FE"/>
    <w:rsid w:val="00A2272A"/>
    <w:rsid w:val="00A565D2"/>
    <w:rsid w:val="00A73511"/>
    <w:rsid w:val="00A8476A"/>
    <w:rsid w:val="00B3019F"/>
    <w:rsid w:val="00B44F74"/>
    <w:rsid w:val="00B54379"/>
    <w:rsid w:val="00BA7CD7"/>
    <w:rsid w:val="00BD7C36"/>
    <w:rsid w:val="00BF767B"/>
    <w:rsid w:val="00CB7FB9"/>
    <w:rsid w:val="00D711C0"/>
    <w:rsid w:val="00E31E84"/>
    <w:rsid w:val="00EF1706"/>
    <w:rsid w:val="00F05CAB"/>
    <w:rsid w:val="00F631CF"/>
    <w:rsid w:val="00FF56CB"/>
    <w:rsid w:val="00FF7D5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62E0"/>
    <w:rPr>
      <w:color w:val="808080"/>
    </w:rPr>
  </w:style>
  <w:style w:type="paragraph" w:customStyle="1" w:styleId="FB6DC21400714482BD7B84AC0771121C">
    <w:name w:val="FB6DC21400714482BD7B84AC0771121C"/>
  </w:style>
  <w:style w:type="paragraph" w:customStyle="1" w:styleId="065139727E5E495EB7C039E7E52439F9">
    <w:name w:val="065139727E5E495EB7C039E7E52439F9"/>
    <w:rsid w:val="00423008"/>
  </w:style>
  <w:style w:type="paragraph" w:customStyle="1" w:styleId="E52B25FCA4434415819EDF98589E4C7B">
    <w:name w:val="E52B25FCA4434415819EDF98589E4C7B"/>
    <w:rsid w:val="00423008"/>
  </w:style>
  <w:style w:type="paragraph" w:customStyle="1" w:styleId="C5A76B80ECB04FFD884467D4C0D2BA58">
    <w:name w:val="C5A76B80ECB04FFD884467D4C0D2BA58"/>
    <w:rsid w:val="003B7947"/>
  </w:style>
  <w:style w:type="paragraph" w:customStyle="1" w:styleId="BCFE86D69B0F4816B767691EE83D3661">
    <w:name w:val="BCFE86D69B0F4816B767691EE83D3661"/>
    <w:rsid w:val="00B3019F"/>
  </w:style>
  <w:style w:type="paragraph" w:customStyle="1" w:styleId="E87C929C35084B929796B640D5885864">
    <w:name w:val="E87C929C35084B929796B640D5885864"/>
    <w:rsid w:val="00B3019F"/>
  </w:style>
  <w:style w:type="paragraph" w:customStyle="1" w:styleId="D9BB86DAD7D346BABDF60F852D156650">
    <w:name w:val="D9BB86DAD7D346BABDF60F852D156650"/>
    <w:rsid w:val="003B6D8D"/>
  </w:style>
  <w:style w:type="paragraph" w:customStyle="1" w:styleId="B4540DC2976740E5AC8C275941FA5EDF">
    <w:name w:val="B4540DC2976740E5AC8C275941FA5EDF"/>
    <w:rsid w:val="003B6D8D"/>
  </w:style>
  <w:style w:type="paragraph" w:customStyle="1" w:styleId="31875495150F46AD9FD2E52EE135C76A">
    <w:name w:val="31875495150F46AD9FD2E52EE135C76A"/>
    <w:rsid w:val="003B6D8D"/>
  </w:style>
  <w:style w:type="paragraph" w:customStyle="1" w:styleId="71205F96A78946CFAC0C6B2929C2CA11">
    <w:name w:val="71205F96A78946CFAC0C6B2929C2CA11"/>
    <w:rsid w:val="00236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MAIN">
      <a:dk1>
        <a:sysClr val="windowText" lastClr="000000"/>
      </a:dk1>
      <a:lt1>
        <a:sysClr val="window" lastClr="FFFFFF"/>
      </a:lt1>
      <a:dk2>
        <a:srgbClr val="757575"/>
      </a:dk2>
      <a:lt2>
        <a:srgbClr val="DBDBDB"/>
      </a:lt2>
      <a:accent1>
        <a:srgbClr val="7ECEFD"/>
      </a:accent1>
      <a:accent2>
        <a:srgbClr val="FFCF41"/>
      </a:accent2>
      <a:accent3>
        <a:srgbClr val="9DFF6B"/>
      </a:accent3>
      <a:accent4>
        <a:srgbClr val="FF5849"/>
      </a:accent4>
      <a:accent5>
        <a:srgbClr val="2185C5"/>
      </a:accent5>
      <a:accent6>
        <a:srgbClr val="C4C4C4"/>
      </a:accent6>
      <a:hlink>
        <a:srgbClr val="FF9715"/>
      </a:hlink>
      <a:folHlink>
        <a:srgbClr val="75757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ACA26F-0929-4261-848D-3F1546DBA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Universal.dotx</Template>
  <TotalTime>0</TotalTime>
  <Pages>18</Pages>
  <Words>3646</Words>
  <Characters>22973</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Farbsortiermaschine</vt:lpstr>
    </vt:vector>
  </TitlesOfParts>
  <Company/>
  <LinksUpToDate>false</LinksUpToDate>
  <CharactersWithSpaces>26566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Farbsortiermaschine</dc:title>
  <dc:subject/>
  <dc:creator>Kamm | Krieger | Gläß</dc:creator>
  <cp:keywords/>
  <dc:description/>
  <cp:lastModifiedBy>Julian Krieger</cp:lastModifiedBy>
  <cp:revision>380</cp:revision>
  <cp:lastPrinted>2019-09-12T21:08:00Z</cp:lastPrinted>
  <dcterms:created xsi:type="dcterms:W3CDTF">2019-09-12T17:33:00Z</dcterms:created>
  <dcterms:modified xsi:type="dcterms:W3CDTF">2020-02-21T18:24:00Z</dcterms:modified>
</cp:coreProperties>
</file>